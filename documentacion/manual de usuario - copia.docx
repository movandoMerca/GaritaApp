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FF48D" w14:textId="4ACE9DF0" w:rsidR="00D077E9" w:rsidRDefault="00360348" w:rsidP="00D70D0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23BF9460" wp14:editId="584F670E">
            <wp:simplePos x="0" y="0"/>
            <wp:positionH relativeFrom="column">
              <wp:posOffset>-1414167</wp:posOffset>
            </wp:positionH>
            <wp:positionV relativeFrom="paragraph">
              <wp:posOffset>-1069625</wp:posOffset>
            </wp:positionV>
            <wp:extent cx="10550525" cy="6794938"/>
            <wp:effectExtent l="0" t="0" r="3175" b="635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5927" cy="679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3F28675" wp14:editId="2A79B962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F38D5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" fillcolor="white [3212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BBD1572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B958C8E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4C0B2CF" wp14:editId="005A58F4">
                      <wp:extent cx="3528695" cy="118110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181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E2B7E6" w14:textId="34127485" w:rsidR="00D077E9" w:rsidRPr="00D86945" w:rsidRDefault="00F95F69" w:rsidP="00F95F69">
                                  <w:pPr>
                                    <w:pStyle w:val="Ttulo"/>
                                  </w:pPr>
                                  <w:r>
                                    <w:rPr>
                                      <w:lang w:bidi="es-ES"/>
                                    </w:rPr>
                                    <w:t xml:space="preserve">MANUAL DE </w:t>
                                  </w:r>
                                  <w:r w:rsidR="00637F32">
                                    <w:rPr>
                                      <w:lang w:bidi="es-ES"/>
                                    </w:rPr>
                                    <w:t>USUARIO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4C0B2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" filled="f" stroked="f" strokeweight=".5pt">
                      <v:textbox>
                        <w:txbxContent>
                          <w:p w14:paraId="2AE2B7E6" w14:textId="34127485" w:rsidR="00D077E9" w:rsidRPr="00D86945" w:rsidRDefault="00F95F69" w:rsidP="00F95F69">
                            <w:pPr>
                              <w:pStyle w:val="Ttulo"/>
                            </w:pPr>
                            <w:r>
                              <w:rPr>
                                <w:lang w:bidi="es-ES"/>
                              </w:rPr>
                              <w:t xml:space="preserve">MANUAL DE </w:t>
                            </w:r>
                            <w:r w:rsidR="00637F32">
                              <w:rPr>
                                <w:lang w:bidi="es-ES"/>
                              </w:rPr>
                              <w:t>USUARIO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33DFA6D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1DE4673C" wp14:editId="5E591813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F8E5346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7D508E5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FEC74FC" w14:textId="330B126D" w:rsidR="00D077E9" w:rsidRDefault="00D077E9" w:rsidP="00AB02A7">
            <w:pPr>
              <w:rPr>
                <w:noProof/>
              </w:rPr>
            </w:pPr>
          </w:p>
        </w:tc>
      </w:tr>
      <w:tr w:rsidR="00D077E9" w14:paraId="45605F85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6723CB6" w14:textId="22C34B7F" w:rsidR="00D077E9" w:rsidRDefault="00D077E9" w:rsidP="00AB02A7">
            <w:pPr>
              <w:rPr>
                <w:noProof/>
              </w:rPr>
            </w:pPr>
          </w:p>
          <w:p w14:paraId="378FCB23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1AFD8259" wp14:editId="0A7E43F6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59999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270E053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5F5A8520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EB30918" w14:textId="71D01E28" w:rsidR="00D077E9" w:rsidRDefault="006078AB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8EB02E3A84434C119A45087557D0F28A"/>
                </w:placeholder>
                <w15:appearance w15:val="hidden"/>
              </w:sdtPr>
              <w:sdtEndPr/>
              <w:sdtContent>
                <w:r w:rsidR="00F95F69">
                  <w:rPr>
                    <w:noProof/>
                  </w:rPr>
                  <w:t>SISTEMA DE CONTROL DE VISITAS</w:t>
                </w:r>
              </w:sdtContent>
            </w:sdt>
          </w:p>
          <w:p w14:paraId="3570D9CD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1D3D4730" w14:textId="5A520110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D3E70C" wp14:editId="3CBF6571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7F43E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sdt>
      <w:sdtPr>
        <w:rPr>
          <w:rFonts w:asciiTheme="minorHAnsi" w:eastAsiaTheme="minorEastAsia" w:hAnsiTheme="minorHAnsi" w:cstheme="minorBidi"/>
          <w:b/>
          <w:color w:val="082A75" w:themeColor="text2"/>
          <w:sz w:val="28"/>
          <w:szCs w:val="22"/>
          <w:lang w:val="es-ES" w:eastAsia="en-US"/>
        </w:rPr>
        <w:id w:val="-15291392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0F71468" w14:textId="1FAE611C" w:rsidR="003D7E74" w:rsidRPr="003D7E74" w:rsidRDefault="003D7E74">
          <w:pPr>
            <w:pStyle w:val="TtuloTDC"/>
            <w:rPr>
              <w:color w:val="auto"/>
            </w:rPr>
          </w:pPr>
          <w:r w:rsidRPr="003D7E74">
            <w:rPr>
              <w:color w:val="auto"/>
              <w:lang w:val="es-ES"/>
            </w:rPr>
            <w:t>Tabla de contenido</w:t>
          </w:r>
        </w:p>
        <w:p w14:paraId="53855E34" w14:textId="2B3F76B2" w:rsidR="00641230" w:rsidRDefault="003D7E74">
          <w:pPr>
            <w:pStyle w:val="TDC1"/>
            <w:tabs>
              <w:tab w:val="left" w:pos="560"/>
              <w:tab w:val="right" w:leader="dot" w:pos="1002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s-GT" w:eastAsia="es-GT"/>
            </w:rPr>
          </w:pPr>
          <w:r w:rsidRPr="003D7E74">
            <w:rPr>
              <w:b w:val="0"/>
              <w:bCs w:val="0"/>
              <w:color w:val="auto"/>
              <w:sz w:val="22"/>
            </w:rPr>
            <w:fldChar w:fldCharType="begin"/>
          </w:r>
          <w:r w:rsidRPr="003D7E74">
            <w:rPr>
              <w:b w:val="0"/>
              <w:bCs w:val="0"/>
              <w:color w:val="auto"/>
              <w:sz w:val="22"/>
            </w:rPr>
            <w:instrText xml:space="preserve"> TOC \o "1-5" \h \z \u </w:instrText>
          </w:r>
          <w:r w:rsidRPr="003D7E74">
            <w:rPr>
              <w:b w:val="0"/>
              <w:bCs w:val="0"/>
              <w:color w:val="auto"/>
              <w:sz w:val="22"/>
            </w:rPr>
            <w:fldChar w:fldCharType="separate"/>
          </w:r>
          <w:hyperlink w:anchor="_Toc85829812" w:history="1">
            <w:r w:rsidR="00641230" w:rsidRPr="00934B73">
              <w:rPr>
                <w:rStyle w:val="Hipervnculo"/>
                <w:noProof/>
              </w:rPr>
              <w:t>1</w:t>
            </w:r>
            <w:r w:rsidR="00641230"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="00641230" w:rsidRPr="00934B73">
              <w:rPr>
                <w:rStyle w:val="Hipervnculo"/>
                <w:noProof/>
              </w:rPr>
              <w:t>Dashboard</w:t>
            </w:r>
            <w:r w:rsidR="00641230">
              <w:rPr>
                <w:noProof/>
                <w:webHidden/>
              </w:rPr>
              <w:tab/>
            </w:r>
            <w:r w:rsidR="00641230">
              <w:rPr>
                <w:noProof/>
                <w:webHidden/>
              </w:rPr>
              <w:fldChar w:fldCharType="begin"/>
            </w:r>
            <w:r w:rsidR="00641230">
              <w:rPr>
                <w:noProof/>
                <w:webHidden/>
              </w:rPr>
              <w:instrText xml:space="preserve"> PAGEREF _Toc85829812 \h </w:instrText>
            </w:r>
            <w:r w:rsidR="00641230">
              <w:rPr>
                <w:noProof/>
                <w:webHidden/>
              </w:rPr>
            </w:r>
            <w:r w:rsidR="00641230"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3</w:t>
            </w:r>
            <w:r w:rsidR="00641230">
              <w:rPr>
                <w:noProof/>
                <w:webHidden/>
              </w:rPr>
              <w:fldChar w:fldCharType="end"/>
            </w:r>
          </w:hyperlink>
        </w:p>
        <w:p w14:paraId="3E7BD751" w14:textId="179D65D3" w:rsidR="00641230" w:rsidRDefault="00641230">
          <w:pPr>
            <w:pStyle w:val="TDC1"/>
            <w:tabs>
              <w:tab w:val="left" w:pos="560"/>
              <w:tab w:val="right" w:leader="dot" w:pos="1002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13" w:history="1">
            <w:r w:rsidRPr="00934B73">
              <w:rPr>
                <w:rStyle w:val="Hipervnculo"/>
                <w:noProof/>
              </w:rPr>
              <w:t>2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noProof/>
              </w:rPr>
              <w:t>Registro de Visitas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023E1" w14:textId="275A5C37" w:rsidR="00641230" w:rsidRDefault="00641230">
          <w:pPr>
            <w:pStyle w:val="TDC1"/>
            <w:tabs>
              <w:tab w:val="left" w:pos="560"/>
              <w:tab w:val="right" w:leader="dot" w:pos="1002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14" w:history="1">
            <w:r w:rsidRPr="00934B73">
              <w:rPr>
                <w:rStyle w:val="Hipervnculo"/>
                <w:noProof/>
              </w:rPr>
              <w:t>3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noProof/>
              </w:rPr>
              <w:t>Visitas del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D4655" w14:textId="4EF650D0" w:rsidR="00641230" w:rsidRDefault="00641230">
          <w:pPr>
            <w:pStyle w:val="TDC1"/>
            <w:tabs>
              <w:tab w:val="left" w:pos="560"/>
              <w:tab w:val="right" w:leader="dot" w:pos="1002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15" w:history="1">
            <w:r w:rsidRPr="00934B73">
              <w:rPr>
                <w:rStyle w:val="Hipervnculo"/>
                <w:noProof/>
              </w:rPr>
              <w:t>4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EB51" w14:textId="09C5F3AF" w:rsidR="00641230" w:rsidRDefault="00641230">
          <w:pPr>
            <w:pStyle w:val="TDC2"/>
            <w:tabs>
              <w:tab w:val="left" w:pos="840"/>
              <w:tab w:val="right" w:leader="dot" w:pos="10024"/>
            </w:tabs>
            <w:rPr>
              <w:rFonts w:cstheme="minorBidi"/>
              <w:small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16" w:history="1">
            <w:r w:rsidRPr="00934B73">
              <w:rPr>
                <w:rStyle w:val="Hipervnculo"/>
                <w:b/>
                <w:noProof/>
              </w:rPr>
              <w:t>4.1</w:t>
            </w:r>
            <w:r>
              <w:rPr>
                <w:rFonts w:cstheme="minorBidi"/>
                <w:small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b/>
                <w:noProof/>
              </w:rPr>
              <w:t>Residentes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645C" w14:textId="5AE38309" w:rsidR="00641230" w:rsidRDefault="00641230">
          <w:pPr>
            <w:pStyle w:val="TDC3"/>
            <w:tabs>
              <w:tab w:val="left" w:pos="1400"/>
              <w:tab w:val="right" w:leader="dot" w:pos="10024"/>
            </w:tabs>
            <w:rPr>
              <w:rFonts w:cstheme="minorBidi"/>
              <w:i w:val="0"/>
              <w:iC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17" w:history="1">
            <w:r w:rsidRPr="00934B73">
              <w:rPr>
                <w:rStyle w:val="Hipervnculo"/>
                <w:noProof/>
              </w:rPr>
              <w:t>4.1.1</w:t>
            </w:r>
            <w:r>
              <w:rPr>
                <w:rFonts w:cstheme="minorBidi"/>
                <w:i w:val="0"/>
                <w:iC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noProof/>
              </w:rPr>
              <w:t>Crear Residentes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E068" w14:textId="1CD0DE16" w:rsidR="00641230" w:rsidRDefault="00641230">
          <w:pPr>
            <w:pStyle w:val="TDC3"/>
            <w:tabs>
              <w:tab w:val="left" w:pos="1400"/>
              <w:tab w:val="right" w:leader="dot" w:pos="10024"/>
            </w:tabs>
            <w:rPr>
              <w:rFonts w:cstheme="minorBidi"/>
              <w:i w:val="0"/>
              <w:iC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18" w:history="1">
            <w:r w:rsidRPr="00934B73">
              <w:rPr>
                <w:rStyle w:val="Hipervnculo"/>
                <w:noProof/>
              </w:rPr>
              <w:t>4.1.2</w:t>
            </w:r>
            <w:r>
              <w:rPr>
                <w:rFonts w:cstheme="minorBidi"/>
                <w:i w:val="0"/>
                <w:iC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noProof/>
              </w:rPr>
              <w:t>Lista de Residentes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DE74" w14:textId="48CBDA50" w:rsidR="00641230" w:rsidRDefault="00641230">
          <w:pPr>
            <w:pStyle w:val="TDC1"/>
            <w:tabs>
              <w:tab w:val="left" w:pos="560"/>
              <w:tab w:val="right" w:leader="dot" w:pos="1002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19" w:history="1">
            <w:r w:rsidRPr="00934B73">
              <w:rPr>
                <w:rStyle w:val="Hipervnculo"/>
                <w:noProof/>
              </w:rPr>
              <w:t>5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noProof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FED4" w14:textId="71B14F4F" w:rsidR="00641230" w:rsidRDefault="00641230">
          <w:pPr>
            <w:pStyle w:val="TDC2"/>
            <w:tabs>
              <w:tab w:val="left" w:pos="840"/>
              <w:tab w:val="right" w:leader="dot" w:pos="10024"/>
            </w:tabs>
            <w:rPr>
              <w:rFonts w:cstheme="minorBidi"/>
              <w:small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20" w:history="1">
            <w:r w:rsidRPr="00934B73">
              <w:rPr>
                <w:rStyle w:val="Hipervnculo"/>
                <w:b/>
                <w:noProof/>
              </w:rPr>
              <w:t>5.1</w:t>
            </w:r>
            <w:r>
              <w:rPr>
                <w:rFonts w:cstheme="minorBidi"/>
                <w:small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b/>
                <w:noProof/>
              </w:rPr>
              <w:t>Visitas por Fecha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DA11" w14:textId="4029ED2A" w:rsidR="00641230" w:rsidRDefault="00641230">
          <w:pPr>
            <w:pStyle w:val="TDC2"/>
            <w:tabs>
              <w:tab w:val="left" w:pos="840"/>
              <w:tab w:val="right" w:leader="dot" w:pos="10024"/>
            </w:tabs>
            <w:rPr>
              <w:rFonts w:cstheme="minorBidi"/>
              <w:small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21" w:history="1">
            <w:r w:rsidRPr="00934B73">
              <w:rPr>
                <w:rStyle w:val="Hipervnculo"/>
                <w:b/>
                <w:noProof/>
              </w:rPr>
              <w:t>5.2</w:t>
            </w:r>
            <w:r>
              <w:rPr>
                <w:rFonts w:cstheme="minorBidi"/>
                <w:small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b/>
                <w:noProof/>
              </w:rPr>
              <w:t>Visitas por Residente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89DB" w14:textId="700DFAC3" w:rsidR="00641230" w:rsidRDefault="00641230">
          <w:pPr>
            <w:pStyle w:val="TDC1"/>
            <w:tabs>
              <w:tab w:val="left" w:pos="560"/>
              <w:tab w:val="right" w:leader="dot" w:pos="1002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22" w:history="1">
            <w:r w:rsidRPr="00934B73">
              <w:rPr>
                <w:rStyle w:val="Hipervnculo"/>
                <w:noProof/>
              </w:rPr>
              <w:t>6</w:t>
            </w:r>
            <w:r>
              <w:rPr>
                <w:rFonts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noProof/>
              </w:rPr>
              <w:t>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5B91" w14:textId="0C7B43F5" w:rsidR="00641230" w:rsidRDefault="00641230">
          <w:pPr>
            <w:pStyle w:val="TDC2"/>
            <w:tabs>
              <w:tab w:val="left" w:pos="840"/>
              <w:tab w:val="right" w:leader="dot" w:pos="10024"/>
            </w:tabs>
            <w:rPr>
              <w:rFonts w:cstheme="minorBidi"/>
              <w:small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23" w:history="1">
            <w:r w:rsidRPr="00934B73">
              <w:rPr>
                <w:rStyle w:val="Hipervnculo"/>
                <w:b/>
                <w:noProof/>
              </w:rPr>
              <w:t>6.1</w:t>
            </w:r>
            <w:r>
              <w:rPr>
                <w:rFonts w:cstheme="minorBidi"/>
                <w:small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b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CAEAD" w14:textId="1B2487D5" w:rsidR="00641230" w:rsidRDefault="00641230">
          <w:pPr>
            <w:pStyle w:val="TDC2"/>
            <w:tabs>
              <w:tab w:val="left" w:pos="840"/>
              <w:tab w:val="right" w:leader="dot" w:pos="10024"/>
            </w:tabs>
            <w:rPr>
              <w:rFonts w:cstheme="minorBidi"/>
              <w:small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24" w:history="1">
            <w:r w:rsidRPr="00934B73">
              <w:rPr>
                <w:rStyle w:val="Hipervnculo"/>
                <w:b/>
                <w:noProof/>
              </w:rPr>
              <w:t>6.2</w:t>
            </w:r>
            <w:r>
              <w:rPr>
                <w:rFonts w:cstheme="minorBidi"/>
                <w:small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b/>
                <w:noProof/>
              </w:rPr>
              <w:t>Crear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1D5C" w14:textId="1E299A74" w:rsidR="00641230" w:rsidRDefault="00641230">
          <w:pPr>
            <w:pStyle w:val="TDC2"/>
            <w:tabs>
              <w:tab w:val="left" w:pos="840"/>
              <w:tab w:val="right" w:leader="dot" w:pos="10024"/>
            </w:tabs>
            <w:rPr>
              <w:rFonts w:cstheme="minorBidi"/>
              <w:smallCaps w:val="0"/>
              <w:noProof/>
              <w:color w:val="auto"/>
              <w:sz w:val="22"/>
              <w:szCs w:val="22"/>
              <w:lang w:val="es-GT" w:eastAsia="es-GT"/>
            </w:rPr>
          </w:pPr>
          <w:hyperlink w:anchor="_Toc85829825" w:history="1">
            <w:r w:rsidRPr="00934B73">
              <w:rPr>
                <w:rStyle w:val="Hipervnculo"/>
                <w:b/>
                <w:noProof/>
              </w:rPr>
              <w:t>6.3</w:t>
            </w:r>
            <w:r>
              <w:rPr>
                <w:rFonts w:cstheme="minorBidi"/>
                <w:smallCaps w:val="0"/>
                <w:noProof/>
                <w:color w:val="auto"/>
                <w:sz w:val="22"/>
                <w:szCs w:val="22"/>
                <w:lang w:val="es-GT" w:eastAsia="es-GT"/>
              </w:rPr>
              <w:tab/>
            </w:r>
            <w:r w:rsidRPr="00934B73">
              <w:rPr>
                <w:rStyle w:val="Hipervnculo"/>
                <w:b/>
                <w:noProof/>
              </w:rPr>
              <w:t>Lista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_Toc85829825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F7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9619" w14:textId="34110539" w:rsidR="003D7E74" w:rsidRDefault="003D7E74">
          <w:r w:rsidRPr="003D7E74">
            <w:rPr>
              <w:rFonts w:cstheme="minorHAnsi"/>
              <w:b w:val="0"/>
              <w:bCs/>
              <w:color w:val="auto"/>
              <w:sz w:val="22"/>
              <w:szCs w:val="20"/>
            </w:rPr>
            <w:fldChar w:fldCharType="end"/>
          </w:r>
        </w:p>
      </w:sdtContent>
    </w:sdt>
    <w:p w14:paraId="4E4E7BDC" w14:textId="71A7A93F" w:rsidR="0087605E" w:rsidRDefault="0087605E" w:rsidP="00360348">
      <w:pPr>
        <w:rPr>
          <w:noProof/>
        </w:rPr>
      </w:pPr>
    </w:p>
    <w:p w14:paraId="4814C6B1" w14:textId="60174CA4" w:rsidR="00360348" w:rsidRDefault="00360348" w:rsidP="00360348">
      <w:pPr>
        <w:rPr>
          <w:noProof/>
        </w:rPr>
      </w:pPr>
    </w:p>
    <w:p w14:paraId="78E40F55" w14:textId="602D3553" w:rsidR="00360348" w:rsidRDefault="00360348" w:rsidP="00360348">
      <w:pPr>
        <w:rPr>
          <w:noProof/>
        </w:rPr>
      </w:pPr>
    </w:p>
    <w:p w14:paraId="41639E53" w14:textId="25BDA295" w:rsidR="00360348" w:rsidRDefault="00360348" w:rsidP="00360348">
      <w:pPr>
        <w:rPr>
          <w:noProof/>
        </w:rPr>
      </w:pPr>
    </w:p>
    <w:p w14:paraId="7712EC17" w14:textId="2BF836E0" w:rsidR="00360348" w:rsidRDefault="00360348" w:rsidP="00360348">
      <w:pPr>
        <w:rPr>
          <w:noProof/>
        </w:rPr>
      </w:pPr>
    </w:p>
    <w:p w14:paraId="6C5E076A" w14:textId="6E4F57C1" w:rsidR="00360348" w:rsidRDefault="00360348" w:rsidP="00360348">
      <w:pPr>
        <w:rPr>
          <w:noProof/>
        </w:rPr>
      </w:pPr>
    </w:p>
    <w:p w14:paraId="74E676D4" w14:textId="48699CA0" w:rsidR="00360348" w:rsidRDefault="00360348" w:rsidP="00360348">
      <w:pPr>
        <w:rPr>
          <w:noProof/>
        </w:rPr>
      </w:pPr>
    </w:p>
    <w:p w14:paraId="16AA7879" w14:textId="24DC8556" w:rsidR="00360348" w:rsidRDefault="00360348" w:rsidP="00360348">
      <w:pPr>
        <w:rPr>
          <w:noProof/>
        </w:rPr>
      </w:pPr>
    </w:p>
    <w:p w14:paraId="3AF403BE" w14:textId="3E405F26" w:rsidR="00360348" w:rsidRDefault="00360348" w:rsidP="00360348">
      <w:pPr>
        <w:rPr>
          <w:noProof/>
        </w:rPr>
      </w:pPr>
    </w:p>
    <w:p w14:paraId="468F0773" w14:textId="781DAE07" w:rsidR="00360348" w:rsidRDefault="00360348" w:rsidP="00360348">
      <w:pPr>
        <w:rPr>
          <w:noProof/>
        </w:rPr>
      </w:pPr>
    </w:p>
    <w:p w14:paraId="25AA27EC" w14:textId="0BCA5970" w:rsidR="00360348" w:rsidRDefault="00360348" w:rsidP="00360348">
      <w:pPr>
        <w:rPr>
          <w:noProof/>
        </w:rPr>
      </w:pPr>
    </w:p>
    <w:p w14:paraId="6CD5C2D9" w14:textId="5FA102A1" w:rsidR="00360348" w:rsidRDefault="00360348" w:rsidP="00360348">
      <w:pPr>
        <w:rPr>
          <w:noProof/>
        </w:rPr>
      </w:pPr>
    </w:p>
    <w:p w14:paraId="3EEEC7CF" w14:textId="69742A8F" w:rsidR="00360348" w:rsidRDefault="00360348" w:rsidP="00360348">
      <w:pPr>
        <w:rPr>
          <w:noProof/>
        </w:rPr>
      </w:pPr>
    </w:p>
    <w:p w14:paraId="2891B267" w14:textId="7875D5F5" w:rsidR="00360348" w:rsidRDefault="00360348" w:rsidP="00360348">
      <w:pPr>
        <w:rPr>
          <w:noProof/>
        </w:rPr>
      </w:pPr>
    </w:p>
    <w:p w14:paraId="5B9E0F37" w14:textId="59BA8A85" w:rsidR="00360348" w:rsidRDefault="00360348" w:rsidP="00360348">
      <w:pPr>
        <w:rPr>
          <w:noProof/>
        </w:rPr>
      </w:pPr>
    </w:p>
    <w:p w14:paraId="6460EC7A" w14:textId="5EAE02E9" w:rsidR="00360348" w:rsidRDefault="00360348" w:rsidP="00360348">
      <w:pPr>
        <w:rPr>
          <w:noProof/>
        </w:rPr>
      </w:pPr>
    </w:p>
    <w:p w14:paraId="54B29616" w14:textId="6234A3FB" w:rsidR="00313C1E" w:rsidRDefault="00313C1E" w:rsidP="00360348">
      <w:pPr>
        <w:rPr>
          <w:noProof/>
        </w:rPr>
      </w:pPr>
    </w:p>
    <w:p w14:paraId="1883B3CB" w14:textId="0F9543E6" w:rsidR="00313C1E" w:rsidRDefault="00313C1E" w:rsidP="00360348">
      <w:pPr>
        <w:rPr>
          <w:noProof/>
        </w:rPr>
      </w:pPr>
    </w:p>
    <w:p w14:paraId="6C5A772A" w14:textId="659A7154" w:rsidR="00313C1E" w:rsidRDefault="00313C1E" w:rsidP="00360348">
      <w:pPr>
        <w:rPr>
          <w:noProof/>
        </w:rPr>
      </w:pPr>
    </w:p>
    <w:p w14:paraId="70FA9315" w14:textId="77777777" w:rsidR="00313C1E" w:rsidRDefault="00313C1E" w:rsidP="00360348">
      <w:pPr>
        <w:rPr>
          <w:noProof/>
        </w:rPr>
      </w:pPr>
    </w:p>
    <w:p w14:paraId="092AC0E5" w14:textId="4836C4AB" w:rsidR="00360348" w:rsidRDefault="00360348" w:rsidP="00360348">
      <w:pPr>
        <w:rPr>
          <w:noProof/>
        </w:rPr>
      </w:pPr>
    </w:p>
    <w:p w14:paraId="16E5EC7A" w14:textId="44ECEA25" w:rsidR="00637F32" w:rsidRDefault="00637F32" w:rsidP="003D7E74">
      <w:pPr>
        <w:pStyle w:val="Ttulo1"/>
        <w:spacing w:before="0" w:after="0"/>
        <w:rPr>
          <w:rFonts w:asciiTheme="minorHAnsi" w:hAnsiTheme="minorHAnsi" w:cstheme="minorHAnsi"/>
          <w:noProof/>
          <w:color w:val="auto"/>
          <w:sz w:val="22"/>
          <w:szCs w:val="22"/>
        </w:rPr>
      </w:pPr>
      <w:bookmarkStart w:id="0" w:name="_Toc85829812"/>
      <w:r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lastRenderedPageBreak/>
        <w:t>Dashboard</w:t>
      </w:r>
      <w:bookmarkEnd w:id="0"/>
    </w:p>
    <w:p w14:paraId="4FDF6854" w14:textId="0EC6A731" w:rsidR="003D7E74" w:rsidRDefault="003D7E74" w:rsidP="003D7E74">
      <w:pPr>
        <w:pStyle w:val="Contenido"/>
        <w:ind w:left="432"/>
        <w:rPr>
          <w:noProof/>
          <w:sz w:val="20"/>
          <w:szCs w:val="16"/>
        </w:rPr>
      </w:pPr>
    </w:p>
    <w:p w14:paraId="7608CEED" w14:textId="033522D3" w:rsidR="006718AD" w:rsidRDefault="006718AD" w:rsidP="003D7E74">
      <w:pPr>
        <w:pStyle w:val="Contenido"/>
        <w:ind w:left="432"/>
        <w:rPr>
          <w:noProof/>
          <w:sz w:val="20"/>
          <w:szCs w:val="16"/>
        </w:rPr>
      </w:pPr>
      <w:r>
        <w:rPr>
          <w:noProof/>
          <w:sz w:val="20"/>
          <w:szCs w:val="16"/>
        </w:rPr>
        <w:t>En la primera opción del menú, está el dashboard, donde se pueden ver los datos principales del sistema.</w:t>
      </w:r>
    </w:p>
    <w:p w14:paraId="20551496" w14:textId="7B037796" w:rsidR="006718AD" w:rsidRDefault="006718AD" w:rsidP="003D7E74">
      <w:pPr>
        <w:pStyle w:val="Contenido"/>
        <w:ind w:left="432"/>
        <w:rPr>
          <w:noProof/>
          <w:sz w:val="20"/>
          <w:szCs w:val="16"/>
        </w:rPr>
      </w:pPr>
    </w:p>
    <w:p w14:paraId="4F0F9F11" w14:textId="78F5ECD6" w:rsidR="006718AD" w:rsidRDefault="006718AD" w:rsidP="003D7E74">
      <w:pPr>
        <w:pStyle w:val="Contenido"/>
        <w:ind w:left="432"/>
        <w:rPr>
          <w:noProof/>
          <w:sz w:val="20"/>
          <w:szCs w:val="16"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C1E1A" wp14:editId="337DB783">
                <wp:simplePos x="0" y="0"/>
                <wp:positionH relativeFrom="column">
                  <wp:posOffset>1139190</wp:posOffset>
                </wp:positionH>
                <wp:positionV relativeFrom="paragraph">
                  <wp:posOffset>265430</wp:posOffset>
                </wp:positionV>
                <wp:extent cx="1028700" cy="1009650"/>
                <wp:effectExtent l="38100" t="38100" r="38100" b="3810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10096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990D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89.7pt;margin-top:20.9pt;width:81pt;height:79.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" strokecolor="red" strokeweight="4.5pt">
                <v:stroke endarrow="block"/>
              </v:shape>
            </w:pict>
          </mc:Fallback>
        </mc:AlternateContent>
      </w:r>
      <w:r w:rsidRPr="006718AD">
        <w:rPr>
          <w:noProof/>
          <w:sz w:val="20"/>
          <w:szCs w:val="16"/>
        </w:rPr>
        <w:drawing>
          <wp:inline distT="0" distB="0" distL="0" distR="0" wp14:anchorId="14D5A2CD" wp14:editId="331EA8F2">
            <wp:extent cx="6085389" cy="2581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t="7354" r="31981" b="30932"/>
                    <a:stretch/>
                  </pic:blipFill>
                  <pic:spPr bwMode="auto">
                    <a:xfrm>
                      <a:off x="0" y="0"/>
                      <a:ext cx="6091344" cy="258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1B5F4" w14:textId="005EEF81" w:rsidR="006718AD" w:rsidRDefault="006718AD" w:rsidP="003D7E74">
      <w:pPr>
        <w:pStyle w:val="Contenido"/>
        <w:ind w:left="432"/>
        <w:rPr>
          <w:noProof/>
          <w:sz w:val="20"/>
          <w:szCs w:val="16"/>
        </w:rPr>
      </w:pPr>
    </w:p>
    <w:p w14:paraId="5516CEC0" w14:textId="77777777" w:rsidR="00850E1F" w:rsidRDefault="00850E1F" w:rsidP="003D7E74">
      <w:pPr>
        <w:pStyle w:val="Contenido"/>
        <w:ind w:left="432"/>
        <w:rPr>
          <w:noProof/>
          <w:sz w:val="20"/>
          <w:szCs w:val="16"/>
        </w:rPr>
      </w:pPr>
    </w:p>
    <w:p w14:paraId="61FBCFE2" w14:textId="567C065F" w:rsidR="006718AD" w:rsidRDefault="00850E1F" w:rsidP="003D7E74">
      <w:pPr>
        <w:pStyle w:val="Contenido"/>
        <w:ind w:left="432"/>
        <w:rPr>
          <w:noProof/>
          <w:sz w:val="20"/>
          <w:szCs w:val="16"/>
        </w:rPr>
      </w:pPr>
      <w:r w:rsidRPr="006718AD">
        <w:rPr>
          <w:noProof/>
          <w:sz w:val="20"/>
          <w:szCs w:val="16"/>
        </w:rPr>
        <w:drawing>
          <wp:anchor distT="0" distB="0" distL="114300" distR="114300" simplePos="0" relativeHeight="251662336" behindDoc="0" locked="0" layoutInCell="1" allowOverlap="1" wp14:anchorId="34A5E5A3" wp14:editId="1F7C184C">
            <wp:simplePos x="0" y="0"/>
            <wp:positionH relativeFrom="margin">
              <wp:posOffset>4158615</wp:posOffset>
            </wp:positionH>
            <wp:positionV relativeFrom="paragraph">
              <wp:posOffset>10343</wp:posOffset>
            </wp:positionV>
            <wp:extent cx="2095500" cy="198755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8AD">
        <w:rPr>
          <w:noProof/>
          <w:sz w:val="20"/>
          <w:szCs w:val="16"/>
        </w:rPr>
        <w:t xml:space="preserve">En la primera sección </w:t>
      </w:r>
      <w:r w:rsidR="00FE2E85">
        <w:rPr>
          <w:noProof/>
          <w:sz w:val="20"/>
          <w:szCs w:val="16"/>
        </w:rPr>
        <w:t xml:space="preserve">del dashboard </w:t>
      </w:r>
      <w:r w:rsidR="006718AD">
        <w:rPr>
          <w:noProof/>
          <w:sz w:val="20"/>
          <w:szCs w:val="16"/>
        </w:rPr>
        <w:t>tenemos:</w:t>
      </w:r>
    </w:p>
    <w:p w14:paraId="2F6900B5" w14:textId="2872C854" w:rsidR="006718AD" w:rsidRDefault="006718AD" w:rsidP="003D7E74">
      <w:pPr>
        <w:pStyle w:val="Contenido"/>
        <w:ind w:left="432"/>
        <w:rPr>
          <w:noProof/>
          <w:sz w:val="20"/>
          <w:szCs w:val="16"/>
        </w:rPr>
      </w:pPr>
    </w:p>
    <w:p w14:paraId="05D1042A" w14:textId="3E997296" w:rsidR="00A073B4" w:rsidRDefault="006718AD" w:rsidP="00A073B4">
      <w:pPr>
        <w:pStyle w:val="Contenido"/>
        <w:numPr>
          <w:ilvl w:val="0"/>
          <w:numId w:val="4"/>
        </w:numPr>
        <w:ind w:left="1080"/>
        <w:rPr>
          <w:b/>
          <w:bCs/>
          <w:noProof/>
          <w:sz w:val="20"/>
          <w:szCs w:val="16"/>
        </w:rPr>
      </w:pPr>
      <w:r w:rsidRPr="006718AD">
        <w:rPr>
          <w:b/>
          <w:bCs/>
          <w:noProof/>
          <w:sz w:val="20"/>
          <w:szCs w:val="16"/>
        </w:rPr>
        <w:t>Vistas en la semana</w:t>
      </w:r>
      <w:r w:rsidR="00A073B4">
        <w:rPr>
          <w:b/>
          <w:bCs/>
          <w:noProof/>
          <w:sz w:val="20"/>
          <w:szCs w:val="16"/>
        </w:rPr>
        <w:t>:</w:t>
      </w:r>
    </w:p>
    <w:p w14:paraId="4691F299" w14:textId="392D5970" w:rsidR="006718AD" w:rsidRPr="00A073B4" w:rsidRDefault="006718AD" w:rsidP="00A073B4">
      <w:pPr>
        <w:pStyle w:val="Contenido"/>
        <w:ind w:left="1080"/>
        <w:rPr>
          <w:b/>
          <w:bCs/>
          <w:noProof/>
          <w:sz w:val="20"/>
          <w:szCs w:val="16"/>
        </w:rPr>
      </w:pPr>
      <w:r w:rsidRPr="00A073B4">
        <w:rPr>
          <w:noProof/>
          <w:sz w:val="20"/>
          <w:szCs w:val="16"/>
        </w:rPr>
        <w:t>Conteo de visitas registradas en la semana</w:t>
      </w:r>
      <w:r w:rsidR="00A073B4" w:rsidRPr="00A073B4">
        <w:rPr>
          <w:noProof/>
          <w:sz w:val="20"/>
          <w:szCs w:val="16"/>
        </w:rPr>
        <w:t>.</w:t>
      </w:r>
    </w:p>
    <w:p w14:paraId="6872F91C" w14:textId="77777777" w:rsidR="00A073B4" w:rsidRDefault="006718AD" w:rsidP="00A073B4">
      <w:pPr>
        <w:pStyle w:val="Contenido"/>
        <w:numPr>
          <w:ilvl w:val="0"/>
          <w:numId w:val="4"/>
        </w:numPr>
        <w:ind w:left="1080"/>
        <w:rPr>
          <w:b/>
          <w:bCs/>
          <w:noProof/>
          <w:sz w:val="20"/>
          <w:szCs w:val="16"/>
        </w:rPr>
      </w:pPr>
      <w:r w:rsidRPr="006718AD">
        <w:rPr>
          <w:b/>
          <w:bCs/>
          <w:noProof/>
          <w:sz w:val="20"/>
          <w:szCs w:val="16"/>
        </w:rPr>
        <w:t>Usuarios Activos:</w:t>
      </w:r>
    </w:p>
    <w:p w14:paraId="7B661F3C" w14:textId="02D7A93B" w:rsidR="006718AD" w:rsidRPr="00A073B4" w:rsidRDefault="006718AD" w:rsidP="00A073B4">
      <w:pPr>
        <w:pStyle w:val="Contenido"/>
        <w:ind w:left="1080"/>
        <w:rPr>
          <w:b/>
          <w:bCs/>
          <w:noProof/>
          <w:sz w:val="20"/>
          <w:szCs w:val="16"/>
        </w:rPr>
      </w:pPr>
      <w:r w:rsidRPr="00A073B4">
        <w:rPr>
          <w:noProof/>
          <w:sz w:val="20"/>
          <w:szCs w:val="16"/>
        </w:rPr>
        <w:t xml:space="preserve">Boton de acceso a la lista de usuarios, </w:t>
      </w:r>
      <w:r w:rsidR="00FE2E85">
        <w:rPr>
          <w:noProof/>
          <w:sz w:val="20"/>
          <w:szCs w:val="16"/>
        </w:rPr>
        <w:t>(</w:t>
      </w:r>
      <w:r w:rsidRPr="00A073B4">
        <w:rPr>
          <w:noProof/>
          <w:sz w:val="20"/>
          <w:szCs w:val="16"/>
        </w:rPr>
        <w:t>disponible solo para usuario tipo administrador y superusuario</w:t>
      </w:r>
      <w:r w:rsidR="00FE2E85">
        <w:rPr>
          <w:noProof/>
          <w:sz w:val="20"/>
          <w:szCs w:val="16"/>
        </w:rPr>
        <w:t>)</w:t>
      </w:r>
      <w:r w:rsidR="00A073B4" w:rsidRPr="00A073B4">
        <w:rPr>
          <w:noProof/>
          <w:sz w:val="20"/>
          <w:szCs w:val="16"/>
        </w:rPr>
        <w:t>.</w:t>
      </w:r>
    </w:p>
    <w:p w14:paraId="5E39C006" w14:textId="77777777" w:rsidR="00A073B4" w:rsidRDefault="006718AD" w:rsidP="00A073B4">
      <w:pPr>
        <w:pStyle w:val="Contenido"/>
        <w:numPr>
          <w:ilvl w:val="0"/>
          <w:numId w:val="4"/>
        </w:numPr>
        <w:ind w:left="1080"/>
        <w:rPr>
          <w:b/>
          <w:bCs/>
          <w:noProof/>
          <w:sz w:val="20"/>
          <w:szCs w:val="16"/>
        </w:rPr>
      </w:pPr>
      <w:r w:rsidRPr="00A073B4">
        <w:rPr>
          <w:b/>
          <w:bCs/>
          <w:noProof/>
          <w:sz w:val="20"/>
          <w:szCs w:val="16"/>
        </w:rPr>
        <w:t xml:space="preserve">Residentes: </w:t>
      </w:r>
    </w:p>
    <w:p w14:paraId="77EDC04B" w14:textId="22299D3E" w:rsidR="006718AD" w:rsidRPr="00A073B4" w:rsidRDefault="00A073B4" w:rsidP="00A073B4">
      <w:pPr>
        <w:pStyle w:val="Contenido"/>
        <w:ind w:left="1080"/>
        <w:rPr>
          <w:b/>
          <w:bCs/>
          <w:noProof/>
          <w:sz w:val="20"/>
          <w:szCs w:val="16"/>
        </w:rPr>
      </w:pPr>
      <w:r>
        <w:rPr>
          <w:noProof/>
          <w:sz w:val="20"/>
          <w:szCs w:val="16"/>
        </w:rPr>
        <w:t>Boton de acceso a la lista de residentes registrados.</w:t>
      </w:r>
    </w:p>
    <w:p w14:paraId="210708EB" w14:textId="77777777" w:rsidR="00A073B4" w:rsidRDefault="006718AD" w:rsidP="00A073B4">
      <w:pPr>
        <w:pStyle w:val="Contenido"/>
        <w:numPr>
          <w:ilvl w:val="0"/>
          <w:numId w:val="4"/>
        </w:numPr>
        <w:ind w:left="1080"/>
        <w:rPr>
          <w:b/>
          <w:bCs/>
          <w:noProof/>
          <w:sz w:val="20"/>
          <w:szCs w:val="16"/>
        </w:rPr>
      </w:pPr>
      <w:r w:rsidRPr="00A073B4">
        <w:rPr>
          <w:b/>
          <w:bCs/>
          <w:noProof/>
          <w:sz w:val="20"/>
          <w:szCs w:val="16"/>
        </w:rPr>
        <w:t>Visitas</w:t>
      </w:r>
      <w:r w:rsidR="00A073B4" w:rsidRPr="00A073B4">
        <w:rPr>
          <w:b/>
          <w:bCs/>
          <w:noProof/>
          <w:sz w:val="20"/>
          <w:szCs w:val="16"/>
        </w:rPr>
        <w:t>:</w:t>
      </w:r>
    </w:p>
    <w:p w14:paraId="1F1C5054" w14:textId="5BF354BF" w:rsidR="00A073B4" w:rsidRPr="00A073B4" w:rsidRDefault="00A073B4" w:rsidP="00A073B4">
      <w:pPr>
        <w:pStyle w:val="Contenido"/>
        <w:ind w:left="1080"/>
        <w:rPr>
          <w:b/>
          <w:bCs/>
          <w:noProof/>
          <w:sz w:val="20"/>
          <w:szCs w:val="16"/>
        </w:rPr>
      </w:pPr>
      <w:r w:rsidRPr="00A073B4">
        <w:rPr>
          <w:noProof/>
          <w:sz w:val="20"/>
          <w:szCs w:val="16"/>
        </w:rPr>
        <w:t>Boton de acceso a la lista de visitas del día.</w:t>
      </w:r>
    </w:p>
    <w:p w14:paraId="318B74D8" w14:textId="48229779" w:rsidR="006718AD" w:rsidRDefault="006718AD" w:rsidP="003D7E74">
      <w:pPr>
        <w:pStyle w:val="Contenido"/>
        <w:ind w:left="432"/>
        <w:rPr>
          <w:noProof/>
          <w:sz w:val="20"/>
          <w:szCs w:val="16"/>
        </w:rPr>
      </w:pPr>
    </w:p>
    <w:p w14:paraId="62E69D15" w14:textId="77777777" w:rsidR="00A073B4" w:rsidRDefault="00A073B4" w:rsidP="003D7E74">
      <w:pPr>
        <w:pStyle w:val="Contenido"/>
        <w:ind w:left="432"/>
        <w:rPr>
          <w:noProof/>
          <w:sz w:val="20"/>
          <w:szCs w:val="16"/>
        </w:rPr>
      </w:pPr>
    </w:p>
    <w:p w14:paraId="571720BD" w14:textId="263A5FBB" w:rsidR="006718AD" w:rsidRDefault="00A073B4" w:rsidP="003D7E74">
      <w:pPr>
        <w:pStyle w:val="Contenido"/>
        <w:ind w:left="432"/>
        <w:rPr>
          <w:noProof/>
          <w:sz w:val="20"/>
          <w:szCs w:val="16"/>
        </w:rPr>
      </w:pPr>
      <w:r>
        <w:rPr>
          <w:noProof/>
          <w:sz w:val="20"/>
          <w:szCs w:val="16"/>
        </w:rPr>
        <w:t xml:space="preserve">La segunda seccion </w:t>
      </w:r>
      <w:r w:rsidR="00FE2E85">
        <w:rPr>
          <w:noProof/>
          <w:sz w:val="20"/>
          <w:szCs w:val="16"/>
        </w:rPr>
        <w:t xml:space="preserve">del dashboard </w:t>
      </w:r>
      <w:r>
        <w:rPr>
          <w:noProof/>
          <w:sz w:val="20"/>
          <w:szCs w:val="16"/>
        </w:rPr>
        <w:t>muestra un resumen de las visitas de día: indicando hora, visitante y residente.</w:t>
      </w:r>
    </w:p>
    <w:p w14:paraId="1C6A91EA" w14:textId="77777777" w:rsidR="00A073B4" w:rsidRDefault="00A073B4" w:rsidP="003D7E74">
      <w:pPr>
        <w:pStyle w:val="Contenido"/>
        <w:ind w:left="432"/>
        <w:rPr>
          <w:noProof/>
          <w:sz w:val="20"/>
          <w:szCs w:val="16"/>
        </w:rPr>
      </w:pPr>
    </w:p>
    <w:p w14:paraId="58E205E9" w14:textId="56AF0B5C" w:rsidR="00A073B4" w:rsidRDefault="00A073B4" w:rsidP="00A073B4">
      <w:pPr>
        <w:pStyle w:val="Contenido"/>
        <w:ind w:left="432"/>
        <w:jc w:val="center"/>
        <w:rPr>
          <w:noProof/>
          <w:sz w:val="20"/>
          <w:szCs w:val="16"/>
        </w:rPr>
      </w:pPr>
      <w:r w:rsidRPr="00A073B4">
        <w:rPr>
          <w:noProof/>
          <w:sz w:val="20"/>
          <w:szCs w:val="16"/>
        </w:rPr>
        <w:drawing>
          <wp:inline distT="0" distB="0" distL="0" distR="0" wp14:anchorId="1453A676" wp14:editId="00374E0E">
            <wp:extent cx="4953000" cy="232495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194" cy="23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E854" w14:textId="77777777" w:rsidR="006718AD" w:rsidRDefault="006718AD" w:rsidP="003D7E74">
      <w:pPr>
        <w:pStyle w:val="Contenido"/>
        <w:ind w:left="432"/>
        <w:rPr>
          <w:noProof/>
          <w:sz w:val="20"/>
          <w:szCs w:val="16"/>
        </w:rPr>
      </w:pPr>
    </w:p>
    <w:p w14:paraId="67FAC70A" w14:textId="44251D26" w:rsidR="006718AD" w:rsidRDefault="006718AD" w:rsidP="003D7E74">
      <w:pPr>
        <w:pStyle w:val="Contenido"/>
        <w:ind w:left="432"/>
        <w:rPr>
          <w:noProof/>
          <w:sz w:val="20"/>
          <w:szCs w:val="16"/>
        </w:rPr>
      </w:pPr>
    </w:p>
    <w:p w14:paraId="5B8D6D43" w14:textId="16980A84" w:rsidR="00FE2E85" w:rsidRDefault="003D7E74" w:rsidP="00A073B4">
      <w:pPr>
        <w:pStyle w:val="Ttulo1"/>
        <w:spacing w:before="0" w:after="0"/>
        <w:rPr>
          <w:rFonts w:asciiTheme="minorHAnsi" w:hAnsiTheme="minorHAnsi" w:cstheme="minorHAnsi"/>
          <w:noProof/>
          <w:color w:val="auto"/>
          <w:sz w:val="22"/>
          <w:szCs w:val="22"/>
        </w:rPr>
      </w:pPr>
      <w:bookmarkStart w:id="1" w:name="_Toc85829813"/>
      <w:r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lastRenderedPageBreak/>
        <w:t xml:space="preserve">Registro de </w:t>
      </w:r>
      <w:r w:rsidR="00637F32"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t>Visitas</w:t>
      </w:r>
      <w:bookmarkEnd w:id="1"/>
    </w:p>
    <w:p w14:paraId="61D8187B" w14:textId="77777777" w:rsidR="00FE2E85" w:rsidRPr="00FE2E85" w:rsidRDefault="00FE2E85" w:rsidP="00FE2E85">
      <w:pPr>
        <w:pStyle w:val="Contenido"/>
        <w:ind w:left="432"/>
        <w:rPr>
          <w:noProof/>
          <w:sz w:val="20"/>
          <w:szCs w:val="16"/>
        </w:rPr>
      </w:pPr>
    </w:p>
    <w:p w14:paraId="785E0CC2" w14:textId="4C526AA6" w:rsidR="00FE2E85" w:rsidRDefault="00FE2E85" w:rsidP="00612135">
      <w:pPr>
        <w:pStyle w:val="Contenido"/>
        <w:ind w:left="432"/>
        <w:rPr>
          <w:noProof/>
          <w:sz w:val="20"/>
          <w:szCs w:val="16"/>
        </w:rPr>
      </w:pPr>
      <w:r>
        <w:rPr>
          <w:noProof/>
          <w:sz w:val="20"/>
          <w:szCs w:val="16"/>
        </w:rPr>
        <w:t>La segunda opción permite registrar una visita</w:t>
      </w:r>
      <w:r w:rsidR="00612135">
        <w:rPr>
          <w:noProof/>
          <w:sz w:val="20"/>
          <w:szCs w:val="16"/>
        </w:rPr>
        <w:t>:</w:t>
      </w:r>
    </w:p>
    <w:p w14:paraId="1BD23AB9" w14:textId="77777777" w:rsidR="00612135" w:rsidRDefault="00612135" w:rsidP="00A073B4">
      <w:pPr>
        <w:pStyle w:val="Contenido"/>
        <w:rPr>
          <w:noProof/>
          <w:sz w:val="20"/>
          <w:szCs w:val="16"/>
        </w:rPr>
      </w:pPr>
    </w:p>
    <w:p w14:paraId="171E39B4" w14:textId="5E918BE3" w:rsidR="00FE2E85" w:rsidRDefault="00FE2E85" w:rsidP="00FE2E85">
      <w:pPr>
        <w:pStyle w:val="Contenido"/>
        <w:jc w:val="center"/>
        <w:rPr>
          <w:noProof/>
          <w:sz w:val="20"/>
          <w:szCs w:val="16"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90D20A" wp14:editId="26A3B715">
                <wp:simplePos x="0" y="0"/>
                <wp:positionH relativeFrom="column">
                  <wp:posOffset>1082040</wp:posOffset>
                </wp:positionH>
                <wp:positionV relativeFrom="paragraph">
                  <wp:posOffset>609600</wp:posOffset>
                </wp:positionV>
                <wp:extent cx="1028700" cy="1009650"/>
                <wp:effectExtent l="38100" t="38100" r="38100" b="3810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10096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CDC31" id="Conector recto de flecha 15" o:spid="_x0000_s1026" type="#_x0000_t32" style="position:absolute;margin-left:85.2pt;margin-top:48pt;width:81pt;height:79.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" strokecolor="red" strokeweight="4.5pt">
                <v:stroke endarrow="block"/>
              </v:shape>
            </w:pict>
          </mc:Fallback>
        </mc:AlternateContent>
      </w:r>
      <w:r w:rsidRPr="00FE2E85">
        <w:rPr>
          <w:noProof/>
          <w:sz w:val="20"/>
          <w:szCs w:val="16"/>
        </w:rPr>
        <w:drawing>
          <wp:inline distT="0" distB="0" distL="0" distR="0" wp14:anchorId="1EE1B6F6" wp14:editId="0082582C">
            <wp:extent cx="4910447" cy="2981042"/>
            <wp:effectExtent l="0" t="0" r="508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6966"/>
                    <a:stretch/>
                  </pic:blipFill>
                  <pic:spPr bwMode="auto">
                    <a:xfrm>
                      <a:off x="0" y="0"/>
                      <a:ext cx="4914032" cy="2983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203A5" w14:textId="24D13D10" w:rsidR="00FE2E85" w:rsidRDefault="00FE2E85" w:rsidP="00A073B4">
      <w:pPr>
        <w:pStyle w:val="Contenido"/>
        <w:rPr>
          <w:noProof/>
          <w:sz w:val="20"/>
          <w:szCs w:val="16"/>
        </w:rPr>
      </w:pPr>
    </w:p>
    <w:p w14:paraId="0A2064FC" w14:textId="77777777" w:rsidR="00612135" w:rsidRDefault="00612135" w:rsidP="00A073B4">
      <w:pPr>
        <w:pStyle w:val="Contenido"/>
        <w:rPr>
          <w:noProof/>
          <w:sz w:val="20"/>
          <w:szCs w:val="16"/>
        </w:rPr>
      </w:pPr>
    </w:p>
    <w:p w14:paraId="6F4B473A" w14:textId="4E9B64ED" w:rsidR="00612135" w:rsidRDefault="00612135" w:rsidP="00612135">
      <w:pPr>
        <w:pStyle w:val="Contenido"/>
        <w:ind w:left="432"/>
        <w:rPr>
          <w:noProof/>
          <w:sz w:val="20"/>
          <w:szCs w:val="16"/>
        </w:rPr>
      </w:pPr>
      <w:r>
        <w:rPr>
          <w:noProof/>
          <w:sz w:val="20"/>
          <w:szCs w:val="16"/>
        </w:rPr>
        <w:t>Para registrar una visita es necesario escanear el código de barras PDF-417 de la licencia, lo que permitirá obtener todos los datos de la misma:</w:t>
      </w:r>
    </w:p>
    <w:p w14:paraId="23A672FB" w14:textId="4395C573" w:rsidR="00612135" w:rsidRDefault="00612135" w:rsidP="00612135">
      <w:pPr>
        <w:pStyle w:val="Contenido"/>
        <w:ind w:left="432"/>
        <w:rPr>
          <w:noProof/>
          <w:sz w:val="20"/>
          <w:szCs w:val="16"/>
        </w:rPr>
      </w:pPr>
    </w:p>
    <w:p w14:paraId="63C4A471" w14:textId="64733298" w:rsidR="00612135" w:rsidRDefault="00612135" w:rsidP="00612135">
      <w:pPr>
        <w:pStyle w:val="Contenido"/>
        <w:ind w:left="432"/>
        <w:rPr>
          <w:noProof/>
          <w:sz w:val="20"/>
          <w:szCs w:val="16"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68DB9F" wp14:editId="5088A290">
                <wp:simplePos x="0" y="0"/>
                <wp:positionH relativeFrom="column">
                  <wp:posOffset>3691781</wp:posOffset>
                </wp:positionH>
                <wp:positionV relativeFrom="paragraph">
                  <wp:posOffset>1805095</wp:posOffset>
                </wp:positionV>
                <wp:extent cx="733425" cy="485775"/>
                <wp:effectExtent l="19050" t="38100" r="47625" b="4762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4857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99ECB" id="Conector recto de flecha 18" o:spid="_x0000_s1026" type="#_x0000_t32" style="position:absolute;margin-left:290.7pt;margin-top:142.15pt;width:57.75pt;height:3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" strokecolor="red" strokeweight="4.5pt">
                <v:stroke endarrow="block"/>
              </v:shape>
            </w:pict>
          </mc:Fallback>
        </mc:AlternateContent>
      </w:r>
      <w:r w:rsidRPr="00612135">
        <w:rPr>
          <w:noProof/>
          <w:sz w:val="20"/>
          <w:szCs w:val="16"/>
        </w:rPr>
        <w:drawing>
          <wp:inline distT="0" distB="0" distL="0" distR="0" wp14:anchorId="61728676" wp14:editId="6C7E041A">
            <wp:extent cx="5991225" cy="2570480"/>
            <wp:effectExtent l="0" t="0" r="9525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784" r="1186"/>
                    <a:stretch/>
                  </pic:blipFill>
                  <pic:spPr bwMode="auto">
                    <a:xfrm>
                      <a:off x="0" y="0"/>
                      <a:ext cx="5991225" cy="257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46932" w14:textId="77777777" w:rsidR="00C05CC5" w:rsidRDefault="00C05CC5" w:rsidP="00FE2E85">
      <w:pPr>
        <w:pStyle w:val="Contenido"/>
        <w:rPr>
          <w:noProof/>
        </w:rPr>
      </w:pPr>
    </w:p>
    <w:p w14:paraId="3D7DB06F" w14:textId="5A713E4D" w:rsidR="00C05CC5" w:rsidRDefault="00850E1F" w:rsidP="00C05CC5">
      <w:pPr>
        <w:pStyle w:val="Contenido"/>
        <w:ind w:left="432"/>
        <w:rPr>
          <w:noProof/>
          <w:sz w:val="20"/>
          <w:szCs w:val="16"/>
        </w:rPr>
      </w:pPr>
      <w:r w:rsidRPr="00C05CC5">
        <w:rPr>
          <w:noProof/>
          <w:sz w:val="20"/>
          <w:szCs w:val="16"/>
        </w:rPr>
        <w:t>Al escanear la licencia, se escriben los datos en la casilla de código</w:t>
      </w:r>
      <w:r w:rsidR="00C05CC5">
        <w:rPr>
          <w:noProof/>
          <w:sz w:val="20"/>
          <w:szCs w:val="16"/>
        </w:rPr>
        <w:t>:</w:t>
      </w:r>
      <w:r w:rsidR="00C05CC5" w:rsidRPr="00C05CC5">
        <w:rPr>
          <w:noProof/>
          <w:sz w:val="20"/>
          <w:szCs w:val="16"/>
        </w:rPr>
        <w:t xml:space="preserve"> </w:t>
      </w:r>
    </w:p>
    <w:p w14:paraId="3823B52E" w14:textId="77777777" w:rsidR="00C05CC5" w:rsidRDefault="00C05CC5" w:rsidP="00C05CC5">
      <w:pPr>
        <w:pStyle w:val="Contenido"/>
        <w:ind w:left="432"/>
        <w:rPr>
          <w:noProof/>
          <w:sz w:val="20"/>
          <w:szCs w:val="16"/>
        </w:rPr>
      </w:pPr>
    </w:p>
    <w:p w14:paraId="6FBDC5FD" w14:textId="1D5A9A4A" w:rsidR="00C05CC5" w:rsidRDefault="00C05CC5" w:rsidP="00C05CC5">
      <w:pPr>
        <w:pStyle w:val="Contenido"/>
        <w:jc w:val="center"/>
        <w:rPr>
          <w:noProof/>
          <w:sz w:val="22"/>
          <w:szCs w:val="18"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6494FA" wp14:editId="15FB1F88">
                <wp:simplePos x="0" y="0"/>
                <wp:positionH relativeFrom="column">
                  <wp:posOffset>1995533</wp:posOffset>
                </wp:positionH>
                <wp:positionV relativeFrom="paragraph">
                  <wp:posOffset>444467</wp:posOffset>
                </wp:positionV>
                <wp:extent cx="733425" cy="485775"/>
                <wp:effectExtent l="19050" t="38100" r="47625" b="4762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4857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003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" o:spid="_x0000_s1026" type="#_x0000_t32" style="position:absolute;margin-left:157.15pt;margin-top:35pt;width:57.75pt;height:38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" strokecolor="red" strokeweight="4.5pt">
                <v:stroke endarrow="block"/>
              </v:shape>
            </w:pict>
          </mc:Fallback>
        </mc:AlternateContent>
      </w:r>
      <w:r w:rsidR="00104BB4" w:rsidRPr="00104BB4">
        <w:rPr>
          <w:noProof/>
          <w:sz w:val="22"/>
          <w:szCs w:val="18"/>
        </w:rPr>
        <w:drawing>
          <wp:inline distT="0" distB="0" distL="0" distR="0" wp14:anchorId="03E2C9AB" wp14:editId="37DDB983">
            <wp:extent cx="2286000" cy="103178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0748" cy="103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2737" w14:textId="3EF4AF85" w:rsidR="00104BB4" w:rsidRDefault="00104BB4" w:rsidP="00C05CC5">
      <w:pPr>
        <w:pStyle w:val="Contenido"/>
        <w:jc w:val="center"/>
        <w:rPr>
          <w:noProof/>
          <w:sz w:val="22"/>
          <w:szCs w:val="18"/>
        </w:rPr>
      </w:pPr>
    </w:p>
    <w:p w14:paraId="7CC300BF" w14:textId="77777777" w:rsidR="00DD182E" w:rsidRDefault="00DD182E" w:rsidP="00DD182E">
      <w:pPr>
        <w:pStyle w:val="Contenido"/>
        <w:ind w:left="432"/>
        <w:jc w:val="both"/>
        <w:rPr>
          <w:noProof/>
          <w:sz w:val="22"/>
          <w:szCs w:val="18"/>
        </w:rPr>
      </w:pPr>
    </w:p>
    <w:p w14:paraId="06617CD5" w14:textId="4C73424A" w:rsidR="00C05CC5" w:rsidRPr="00C05CC5" w:rsidRDefault="006604D6" w:rsidP="00DD182E">
      <w:pPr>
        <w:pStyle w:val="Contenido"/>
        <w:ind w:left="426"/>
        <w:jc w:val="both"/>
        <w:rPr>
          <w:noProof/>
          <w:sz w:val="20"/>
          <w:szCs w:val="16"/>
        </w:rPr>
      </w:pPr>
      <w:r>
        <w:rPr>
          <w:noProof/>
          <w:sz w:val="20"/>
          <w:szCs w:val="16"/>
        </w:rPr>
        <w:t>Al finalizar la lectura,</w:t>
      </w:r>
      <w:r w:rsidR="00C05CC5" w:rsidRPr="00C05CC5">
        <w:rPr>
          <w:noProof/>
          <w:sz w:val="20"/>
          <w:szCs w:val="16"/>
        </w:rPr>
        <w:t xml:space="preserve"> llena automaticamente los campos con la información del visitante</w:t>
      </w:r>
      <w:r w:rsidR="00C05CC5">
        <w:rPr>
          <w:noProof/>
          <w:sz w:val="20"/>
          <w:szCs w:val="16"/>
        </w:rPr>
        <w:t>:</w:t>
      </w:r>
    </w:p>
    <w:p w14:paraId="4830B1C4" w14:textId="42E34696" w:rsidR="00C05CC5" w:rsidRDefault="00C05CC5" w:rsidP="00C05CC5">
      <w:pPr>
        <w:pStyle w:val="Contenido"/>
        <w:jc w:val="center"/>
        <w:rPr>
          <w:noProof/>
          <w:sz w:val="22"/>
          <w:szCs w:val="18"/>
        </w:rPr>
      </w:pPr>
    </w:p>
    <w:p w14:paraId="6EA07BB5" w14:textId="2C6561BE" w:rsidR="00C05CC5" w:rsidRDefault="00C05CC5" w:rsidP="00C05CC5">
      <w:pPr>
        <w:pStyle w:val="Contenido"/>
        <w:jc w:val="center"/>
        <w:rPr>
          <w:noProof/>
          <w:sz w:val="22"/>
          <w:szCs w:val="18"/>
        </w:rPr>
      </w:pPr>
      <w:r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7D2733" wp14:editId="2C905A1C">
                <wp:simplePos x="0" y="0"/>
                <wp:positionH relativeFrom="column">
                  <wp:posOffset>674370</wp:posOffset>
                </wp:positionH>
                <wp:positionV relativeFrom="paragraph">
                  <wp:posOffset>9525</wp:posOffset>
                </wp:positionV>
                <wp:extent cx="914400" cy="240665"/>
                <wp:effectExtent l="0" t="0" r="0" b="698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54005" w14:textId="67E6D587" w:rsidR="00C05CC5" w:rsidRPr="00C05CC5" w:rsidRDefault="00C05CC5" w:rsidP="00C05CC5">
                            <w:pPr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Fecha de Nacimiento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D2733" id="Cuadro de texto 26" o:spid="_x0000_s1027" type="#_x0000_t202" style="position:absolute;left:0;text-align:left;margin-left:53.1pt;margin-top:.75pt;width:1in;height:18.9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" filled="f" stroked="f" strokeweight=".5pt">
                <v:textbox>
                  <w:txbxContent>
                    <w:p w14:paraId="4B654005" w14:textId="67E6D587" w:rsidR="00C05CC5" w:rsidRPr="00C05CC5" w:rsidRDefault="00C05CC5" w:rsidP="00C05CC5">
                      <w:pPr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Fecha de Nacimiento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AF2976" wp14:editId="459D9382">
                <wp:simplePos x="0" y="0"/>
                <wp:positionH relativeFrom="column">
                  <wp:posOffset>1945956</wp:posOffset>
                </wp:positionH>
                <wp:positionV relativeFrom="paragraph">
                  <wp:posOffset>8142</wp:posOffset>
                </wp:positionV>
                <wp:extent cx="914400" cy="241222"/>
                <wp:effectExtent l="0" t="0" r="0" b="698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70B94" w14:textId="0EAADE8C" w:rsidR="00C05CC5" w:rsidRPr="00C05CC5" w:rsidRDefault="00C05CC5">
                            <w:pPr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Nombre del visitante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F2976" id="Cuadro de texto 24" o:spid="_x0000_s1028" type="#_x0000_t202" style="position:absolute;left:0;text-align:left;margin-left:153.2pt;margin-top:.65pt;width:1in;height:19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" filled="f" stroked="f" strokeweight=".5pt">
                <v:textbox>
                  <w:txbxContent>
                    <w:p w14:paraId="0B770B94" w14:textId="0EAADE8C" w:rsidR="00C05CC5" w:rsidRPr="00C05CC5" w:rsidRDefault="00C05CC5">
                      <w:pPr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Nombre del visitante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21DF3E" wp14:editId="57797A79">
                <wp:simplePos x="0" y="0"/>
                <wp:positionH relativeFrom="column">
                  <wp:posOffset>3488916</wp:posOffset>
                </wp:positionH>
                <wp:positionV relativeFrom="paragraph">
                  <wp:posOffset>88464</wp:posOffset>
                </wp:positionV>
                <wp:extent cx="914400" cy="241222"/>
                <wp:effectExtent l="0" t="0" r="0" b="698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C8A9D" w14:textId="07DC57E7" w:rsidR="00C05CC5" w:rsidRPr="00C05CC5" w:rsidRDefault="00C05CC5" w:rsidP="00C05CC5">
                            <w:pPr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Contacto de emergencia*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1DF3E" id="Cuadro de texto 28" o:spid="_x0000_s1029" type="#_x0000_t202" style="position:absolute;left:0;text-align:left;margin-left:274.7pt;margin-top:6.95pt;width:1in;height:19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" filled="f" stroked="f" strokeweight=".5pt">
                <v:textbox>
                  <w:txbxContent>
                    <w:p w14:paraId="7BDC8A9D" w14:textId="07DC57E7" w:rsidR="00C05CC5" w:rsidRPr="00C05CC5" w:rsidRDefault="00C05CC5" w:rsidP="00C05CC5">
                      <w:pPr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Contacto de emergencia*</w:t>
                      </w:r>
                    </w:p>
                  </w:txbxContent>
                </v:textbox>
              </v:shape>
            </w:pict>
          </mc:Fallback>
        </mc:AlternateContent>
      </w:r>
    </w:p>
    <w:p w14:paraId="0C759F7C" w14:textId="170E3B6F" w:rsidR="00C05CC5" w:rsidRDefault="00C05CC5" w:rsidP="00C05CC5">
      <w:pPr>
        <w:pStyle w:val="Contenido"/>
        <w:jc w:val="center"/>
        <w:rPr>
          <w:noProof/>
          <w:sz w:val="22"/>
          <w:szCs w:val="18"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0ADDFB" wp14:editId="657B2EB3">
                <wp:simplePos x="0" y="0"/>
                <wp:positionH relativeFrom="column">
                  <wp:posOffset>3068849</wp:posOffset>
                </wp:positionH>
                <wp:positionV relativeFrom="paragraph">
                  <wp:posOffset>103294</wp:posOffset>
                </wp:positionV>
                <wp:extent cx="759623" cy="361159"/>
                <wp:effectExtent l="38100" t="0" r="21590" b="5842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9623" cy="36115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45010" id="Conector recto de flecha 37" o:spid="_x0000_s1026" type="#_x0000_t32" style="position:absolute;margin-left:241.65pt;margin-top:8.15pt;width:59.8pt;height:28.4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" strokecolor="red" strokeweight=".25pt">
                <v:stroke endarrow="block"/>
              </v:shape>
            </w:pict>
          </mc:Fallback>
        </mc:AlternateContent>
      </w: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1CC287" wp14:editId="39308FED">
                <wp:simplePos x="0" y="0"/>
                <wp:positionH relativeFrom="column">
                  <wp:posOffset>2102159</wp:posOffset>
                </wp:positionH>
                <wp:positionV relativeFrom="paragraph">
                  <wp:posOffset>4449</wp:posOffset>
                </wp:positionV>
                <wp:extent cx="45719" cy="280678"/>
                <wp:effectExtent l="38100" t="0" r="50165" b="6223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0678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A71FA" id="Conector recto de flecha 36" o:spid="_x0000_s1026" type="#_x0000_t32" style="position:absolute;margin-left:165.5pt;margin-top:.35pt;width:3.6pt;height:22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" strokecolor="red" strokeweight=".25pt">
                <v:stroke endarrow="block"/>
              </v:shape>
            </w:pict>
          </mc:Fallback>
        </mc:AlternateContent>
      </w: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9A197E" wp14:editId="13004731">
                <wp:simplePos x="0" y="0"/>
                <wp:positionH relativeFrom="column">
                  <wp:posOffset>1077365</wp:posOffset>
                </wp:positionH>
                <wp:positionV relativeFrom="paragraph">
                  <wp:posOffset>10059</wp:posOffset>
                </wp:positionV>
                <wp:extent cx="746106" cy="447616"/>
                <wp:effectExtent l="0" t="0" r="73660" b="48260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106" cy="44761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7050B" id="Conector recto de flecha 35" o:spid="_x0000_s1026" type="#_x0000_t32" style="position:absolute;margin-left:84.85pt;margin-top:.8pt;width:58.75pt;height:3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" strokecolor="red" strokeweight=".25pt">
                <v:stroke endarrow="block"/>
              </v:shape>
            </w:pict>
          </mc:Fallback>
        </mc:AlternateContent>
      </w:r>
    </w:p>
    <w:p w14:paraId="571D39E9" w14:textId="613F86B5" w:rsidR="00C05CC5" w:rsidRDefault="00104BB4" w:rsidP="00C05CC5">
      <w:pPr>
        <w:pStyle w:val="Contenido"/>
        <w:jc w:val="center"/>
        <w:rPr>
          <w:noProof/>
          <w:sz w:val="22"/>
          <w:szCs w:val="18"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BF4F97" wp14:editId="51CA14A8">
                <wp:simplePos x="0" y="0"/>
                <wp:positionH relativeFrom="column">
                  <wp:posOffset>630786</wp:posOffset>
                </wp:positionH>
                <wp:positionV relativeFrom="paragraph">
                  <wp:posOffset>337251</wp:posOffset>
                </wp:positionV>
                <wp:extent cx="1755873" cy="456557"/>
                <wp:effectExtent l="0" t="57150" r="0" b="2032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5873" cy="45655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D0369" id="Conector recto de flecha 33" o:spid="_x0000_s1026" type="#_x0000_t32" style="position:absolute;margin-left:49.65pt;margin-top:26.55pt;width:138.25pt;height:35.9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" strokecolor="red" strokeweight=".25pt">
                <v:stroke endarrow="block"/>
              </v:shape>
            </w:pict>
          </mc:Fallback>
        </mc:AlternateContent>
      </w:r>
      <w:r w:rsidR="00C05CC5"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1B1B982" wp14:editId="03A00CEA">
                <wp:simplePos x="0" y="0"/>
                <wp:positionH relativeFrom="margin">
                  <wp:posOffset>4736110</wp:posOffset>
                </wp:positionH>
                <wp:positionV relativeFrom="paragraph">
                  <wp:posOffset>1155642</wp:posOffset>
                </wp:positionV>
                <wp:extent cx="879596" cy="49436"/>
                <wp:effectExtent l="0" t="57150" r="15875" b="46355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9596" cy="4943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E41D3" id="Conector recto de flecha 41" o:spid="_x0000_s1026" type="#_x0000_t32" style="position:absolute;margin-left:372.9pt;margin-top:91pt;width:69.25pt;height:3.9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" strokecolor="red" strokeweight=".25pt">
                <v:stroke endarrow="block"/>
                <w10:wrap anchorx="margin"/>
              </v:shape>
            </w:pict>
          </mc:Fallback>
        </mc:AlternateContent>
      </w:r>
      <w:r w:rsidR="00C05CC5"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64B712" wp14:editId="07EA8B7F">
                <wp:simplePos x="0" y="0"/>
                <wp:positionH relativeFrom="margin">
                  <wp:posOffset>780044</wp:posOffset>
                </wp:positionH>
                <wp:positionV relativeFrom="paragraph">
                  <wp:posOffset>1175860</wp:posOffset>
                </wp:positionV>
                <wp:extent cx="370855" cy="68487"/>
                <wp:effectExtent l="0" t="57150" r="10160" b="27305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855" cy="6848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E7E66" id="Conector recto de flecha 40" o:spid="_x0000_s1026" type="#_x0000_t32" style="position:absolute;margin-left:61.4pt;margin-top:92.6pt;width:29.2pt;height:5.4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" strokecolor="red" strokeweight=".25pt">
                <v:stroke endarrow="block"/>
                <w10:wrap anchorx="margin"/>
              </v:shape>
            </w:pict>
          </mc:Fallback>
        </mc:AlternateContent>
      </w:r>
      <w:r w:rsidR="00C05CC5"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415B4B" wp14:editId="2EC8EF9C">
                <wp:simplePos x="0" y="0"/>
                <wp:positionH relativeFrom="column">
                  <wp:posOffset>3348378</wp:posOffset>
                </wp:positionH>
                <wp:positionV relativeFrom="paragraph">
                  <wp:posOffset>1310496</wp:posOffset>
                </wp:positionV>
                <wp:extent cx="45719" cy="550931"/>
                <wp:effectExtent l="38100" t="38100" r="50165" b="20955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50931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4658C" id="Conector recto de flecha 39" o:spid="_x0000_s1026" type="#_x0000_t32" style="position:absolute;margin-left:263.65pt;margin-top:103.2pt;width:3.6pt;height:43.4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" strokecolor="red" strokeweight=".25pt">
                <v:stroke endarrow="block"/>
              </v:shape>
            </w:pict>
          </mc:Fallback>
        </mc:AlternateContent>
      </w:r>
      <w:r w:rsidR="00C05CC5"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64189C" wp14:editId="2765AB94">
                <wp:simplePos x="0" y="0"/>
                <wp:positionH relativeFrom="column">
                  <wp:posOffset>2141221</wp:posOffset>
                </wp:positionH>
                <wp:positionV relativeFrom="paragraph">
                  <wp:posOffset>1288056</wp:posOffset>
                </wp:positionV>
                <wp:extent cx="45719" cy="567760"/>
                <wp:effectExtent l="38100" t="38100" r="50165" b="2286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6776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31D74" id="Conector recto de flecha 38" o:spid="_x0000_s1026" type="#_x0000_t32" style="position:absolute;margin-left:168.6pt;margin-top:101.4pt;width:3.6pt;height:44.7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" strokecolor="red" strokeweight=".25pt">
                <v:stroke endarrow="block"/>
              </v:shape>
            </w:pict>
          </mc:Fallback>
        </mc:AlternateContent>
      </w:r>
      <w:r w:rsidR="00C05CC5"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D49E64" wp14:editId="6D54C126">
                <wp:simplePos x="0" y="0"/>
                <wp:positionH relativeFrom="column">
                  <wp:posOffset>774435</wp:posOffset>
                </wp:positionH>
                <wp:positionV relativeFrom="paragraph">
                  <wp:posOffset>260826</wp:posOffset>
                </wp:positionV>
                <wp:extent cx="442805" cy="45719"/>
                <wp:effectExtent l="0" t="38100" r="33655" b="88265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805" cy="4571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AA64" id="Conector recto de flecha 34" o:spid="_x0000_s1026" type="#_x0000_t32" style="position:absolute;margin-left:61pt;margin-top:20.55pt;width:34.85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" strokecolor="red" strokeweight=".25pt">
                <v:stroke endarrow="block"/>
              </v:shape>
            </w:pict>
          </mc:Fallback>
        </mc:AlternateContent>
      </w:r>
      <w:r w:rsidR="00C05CC5"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B35DDA" wp14:editId="5BD4E127">
                <wp:simplePos x="0" y="0"/>
                <wp:positionH relativeFrom="column">
                  <wp:posOffset>318677</wp:posOffset>
                </wp:positionH>
                <wp:positionV relativeFrom="paragraph">
                  <wp:posOffset>144834</wp:posOffset>
                </wp:positionV>
                <wp:extent cx="914400" cy="241222"/>
                <wp:effectExtent l="0" t="0" r="0" b="698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474BB" w14:textId="67FF6226" w:rsidR="00C05CC5" w:rsidRPr="00C05CC5" w:rsidRDefault="00C05CC5" w:rsidP="00C05CC5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Iniciales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35DDA" id="Cuadro de texto 25" o:spid="_x0000_s1030" type="#_x0000_t202" style="position:absolute;left:0;text-align:left;margin-left:25.1pt;margin-top:11.4pt;width:1in;height:19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" filled="f" stroked="f" strokeweight=".5pt">
                <v:textbox>
                  <w:txbxContent>
                    <w:p w14:paraId="75F474BB" w14:textId="67FF6226" w:rsidR="00C05CC5" w:rsidRPr="00C05CC5" w:rsidRDefault="00C05CC5" w:rsidP="00C05CC5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Iniciales</w:t>
                      </w:r>
                    </w:p>
                  </w:txbxContent>
                </v:textbox>
              </v:shape>
            </w:pict>
          </mc:Fallback>
        </mc:AlternateContent>
      </w:r>
      <w:r w:rsidR="00C05CC5"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5866DB" wp14:editId="66B124EF">
                <wp:simplePos x="0" y="0"/>
                <wp:positionH relativeFrom="column">
                  <wp:posOffset>5565140</wp:posOffset>
                </wp:positionH>
                <wp:positionV relativeFrom="paragraph">
                  <wp:posOffset>985329</wp:posOffset>
                </wp:positionV>
                <wp:extent cx="914400" cy="403907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03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3257A" w14:textId="56147AF6" w:rsidR="00C05CC5" w:rsidRPr="00C05CC5" w:rsidRDefault="00C05CC5" w:rsidP="00C05CC5">
                            <w:pPr>
                              <w:jc w:val="center"/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Fecha y hora</w:t>
                            </w:r>
                          </w:p>
                          <w:p w14:paraId="469452BA" w14:textId="024616BE" w:rsidR="00C05CC5" w:rsidRPr="00C05CC5" w:rsidRDefault="00C05CC5" w:rsidP="00C05CC5">
                            <w:pPr>
                              <w:jc w:val="center"/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de ingreso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866DB" id="Cuadro de texto 32" o:spid="_x0000_s1031" type="#_x0000_t202" style="position:absolute;left:0;text-align:left;margin-left:438.2pt;margin-top:77.6pt;width:1in;height:31.8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" filled="f" stroked="f" strokeweight=".5pt">
                <v:textbox>
                  <w:txbxContent>
                    <w:p w14:paraId="55E3257A" w14:textId="56147AF6" w:rsidR="00C05CC5" w:rsidRPr="00C05CC5" w:rsidRDefault="00C05CC5" w:rsidP="00C05CC5">
                      <w:pPr>
                        <w:jc w:val="center"/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Fecha y hora</w:t>
                      </w:r>
                    </w:p>
                    <w:p w14:paraId="469452BA" w14:textId="024616BE" w:rsidR="00C05CC5" w:rsidRPr="00C05CC5" w:rsidRDefault="00C05CC5" w:rsidP="00C05CC5">
                      <w:pPr>
                        <w:jc w:val="center"/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de ingreso</w:t>
                      </w:r>
                    </w:p>
                  </w:txbxContent>
                </v:textbox>
              </v:shape>
            </w:pict>
          </mc:Fallback>
        </mc:AlternateContent>
      </w:r>
      <w:r w:rsidR="00C05CC5"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5958C8" wp14:editId="50790115">
                <wp:simplePos x="0" y="0"/>
                <wp:positionH relativeFrom="column">
                  <wp:posOffset>61708</wp:posOffset>
                </wp:positionH>
                <wp:positionV relativeFrom="paragraph">
                  <wp:posOffset>1150515</wp:posOffset>
                </wp:positionV>
                <wp:extent cx="914400" cy="241222"/>
                <wp:effectExtent l="0" t="0" r="0" b="698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C3693" w14:textId="5DA063C7" w:rsidR="00C05CC5" w:rsidRPr="00C05CC5" w:rsidRDefault="00C05CC5" w:rsidP="00C05CC5">
                            <w:pPr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Tipo de Licencia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958C8" id="Cuadro de texto 29" o:spid="_x0000_s1032" type="#_x0000_t202" style="position:absolute;left:0;text-align:left;margin-left:4.85pt;margin-top:90.6pt;width:1in;height:19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" filled="f" stroked="f" strokeweight=".5pt">
                <v:textbox>
                  <w:txbxContent>
                    <w:p w14:paraId="6A8C3693" w14:textId="5DA063C7" w:rsidR="00C05CC5" w:rsidRPr="00C05CC5" w:rsidRDefault="00C05CC5" w:rsidP="00C05CC5">
                      <w:pPr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Tipo de Licencia</w:t>
                      </w:r>
                    </w:p>
                  </w:txbxContent>
                </v:textbox>
              </v:shape>
            </w:pict>
          </mc:Fallback>
        </mc:AlternateContent>
      </w:r>
      <w:r w:rsidR="00C05CC5"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A04EBC" wp14:editId="22A46BB2">
                <wp:simplePos x="0" y="0"/>
                <wp:positionH relativeFrom="column">
                  <wp:posOffset>319729</wp:posOffset>
                </wp:positionH>
                <wp:positionV relativeFrom="paragraph">
                  <wp:posOffset>671830</wp:posOffset>
                </wp:positionV>
                <wp:extent cx="914400" cy="241222"/>
                <wp:effectExtent l="0" t="0" r="0" b="698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8ED81" w14:textId="600A07DD" w:rsidR="00C05CC5" w:rsidRPr="00C05CC5" w:rsidRDefault="00C05CC5" w:rsidP="00C05CC5">
                            <w:pPr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DPI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04EBC" id="Cuadro de texto 27" o:spid="_x0000_s1033" type="#_x0000_t202" style="position:absolute;left:0;text-align:left;margin-left:25.2pt;margin-top:52.9pt;width:1in;height:19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" filled="f" stroked="f" strokeweight=".5pt">
                <v:textbox>
                  <w:txbxContent>
                    <w:p w14:paraId="0B98ED81" w14:textId="600A07DD" w:rsidR="00C05CC5" w:rsidRPr="00C05CC5" w:rsidRDefault="00C05CC5" w:rsidP="00C05CC5">
                      <w:pPr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DPI</w:t>
                      </w:r>
                    </w:p>
                  </w:txbxContent>
                </v:textbox>
              </v:shape>
            </w:pict>
          </mc:Fallback>
        </mc:AlternateContent>
      </w:r>
      <w:r w:rsidRPr="00104BB4">
        <w:rPr>
          <w:noProof/>
          <w:sz w:val="20"/>
          <w:szCs w:val="16"/>
        </w:rPr>
        <w:drawing>
          <wp:inline distT="0" distB="0" distL="0" distR="0" wp14:anchorId="64479BFE" wp14:editId="52E8A4E2">
            <wp:extent cx="4369575" cy="173649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2642" cy="175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E583" w14:textId="58B54586" w:rsidR="00C05CC5" w:rsidRDefault="00C05CC5" w:rsidP="00C05CC5">
      <w:pPr>
        <w:pStyle w:val="Contenido"/>
        <w:jc w:val="center"/>
        <w:rPr>
          <w:noProof/>
          <w:sz w:val="22"/>
          <w:szCs w:val="18"/>
        </w:rPr>
      </w:pPr>
      <w:r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69336F" wp14:editId="4F561B7D">
                <wp:simplePos x="0" y="0"/>
                <wp:positionH relativeFrom="column">
                  <wp:posOffset>3023971</wp:posOffset>
                </wp:positionH>
                <wp:positionV relativeFrom="paragraph">
                  <wp:posOffset>165867</wp:posOffset>
                </wp:positionV>
                <wp:extent cx="914400" cy="381468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3E298" w14:textId="77777777" w:rsidR="00C05CC5" w:rsidRPr="00C05CC5" w:rsidRDefault="00C05CC5" w:rsidP="00C05CC5">
                            <w:pPr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 xml:space="preserve">Fecha de Expiración </w:t>
                            </w:r>
                          </w:p>
                          <w:p w14:paraId="7081C334" w14:textId="160E886C" w:rsidR="00C05CC5" w:rsidRPr="00C05CC5" w:rsidRDefault="00C05CC5" w:rsidP="00C05CC5">
                            <w:pPr>
                              <w:jc w:val="center"/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de la licencia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9336F" id="Cuadro de texto 31" o:spid="_x0000_s1034" type="#_x0000_t202" style="position:absolute;left:0;text-align:left;margin-left:238.1pt;margin-top:13.05pt;width:1in;height:30.0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" filled="f" stroked="f" strokeweight=".5pt">
                <v:textbox>
                  <w:txbxContent>
                    <w:p w14:paraId="35B3E298" w14:textId="77777777" w:rsidR="00C05CC5" w:rsidRPr="00C05CC5" w:rsidRDefault="00C05CC5" w:rsidP="00C05CC5">
                      <w:pPr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 xml:space="preserve">Fecha de Expiración </w:t>
                      </w:r>
                    </w:p>
                    <w:p w14:paraId="7081C334" w14:textId="160E886C" w:rsidR="00C05CC5" w:rsidRPr="00C05CC5" w:rsidRDefault="00C05CC5" w:rsidP="00C05CC5">
                      <w:pPr>
                        <w:jc w:val="center"/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de la licencia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17537F" wp14:editId="09476240">
                <wp:simplePos x="0" y="0"/>
                <wp:positionH relativeFrom="column">
                  <wp:posOffset>1632036</wp:posOffset>
                </wp:positionH>
                <wp:positionV relativeFrom="paragraph">
                  <wp:posOffset>167110</wp:posOffset>
                </wp:positionV>
                <wp:extent cx="914400" cy="241222"/>
                <wp:effectExtent l="0" t="0" r="0" b="698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77C46" w14:textId="4B0C6710" w:rsidR="00C05CC5" w:rsidRPr="00C05CC5" w:rsidRDefault="00C05CC5" w:rsidP="00C05CC5">
                            <w:pPr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C05CC5">
                              <w:rPr>
                                <w:b w:val="0"/>
                                <w:bCs/>
                                <w:color w:val="auto"/>
                                <w:sz w:val="14"/>
                                <w:szCs w:val="14"/>
                              </w:rPr>
                              <w:t>Número de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7537F" id="Cuadro de texto 30" o:spid="_x0000_s1035" type="#_x0000_t202" style="position:absolute;left:0;text-align:left;margin-left:128.5pt;margin-top:13.15pt;width:1in;height:19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" filled="f" stroked="f" strokeweight=".5pt">
                <v:textbox>
                  <w:txbxContent>
                    <w:p w14:paraId="77677C46" w14:textId="4B0C6710" w:rsidR="00C05CC5" w:rsidRPr="00C05CC5" w:rsidRDefault="00C05CC5" w:rsidP="00C05CC5">
                      <w:pPr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C05CC5">
                        <w:rPr>
                          <w:b w:val="0"/>
                          <w:bCs/>
                          <w:color w:val="auto"/>
                          <w:sz w:val="14"/>
                          <w:szCs w:val="14"/>
                        </w:rPr>
                        <w:t>Número de documento</w:t>
                      </w:r>
                    </w:p>
                  </w:txbxContent>
                </v:textbox>
              </v:shape>
            </w:pict>
          </mc:Fallback>
        </mc:AlternateContent>
      </w:r>
    </w:p>
    <w:p w14:paraId="4B18D6E5" w14:textId="540D491D" w:rsidR="00C05CC5" w:rsidRPr="00850E1F" w:rsidRDefault="00C05CC5" w:rsidP="00C05CC5">
      <w:pPr>
        <w:pStyle w:val="Contenido"/>
        <w:jc w:val="center"/>
        <w:rPr>
          <w:noProof/>
          <w:sz w:val="22"/>
          <w:szCs w:val="18"/>
        </w:rPr>
      </w:pPr>
    </w:p>
    <w:p w14:paraId="66814244" w14:textId="77777777" w:rsidR="00DD182E" w:rsidRDefault="00DD182E" w:rsidP="00FE2E85">
      <w:pPr>
        <w:pStyle w:val="Contenido"/>
        <w:rPr>
          <w:noProof/>
          <w:sz w:val="20"/>
          <w:szCs w:val="16"/>
        </w:rPr>
      </w:pPr>
    </w:p>
    <w:p w14:paraId="06E15DF2" w14:textId="77777777" w:rsidR="00104BB4" w:rsidRDefault="00104BB4" w:rsidP="00104BB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141C1D84" w14:textId="5AF05B90" w:rsidR="00104BB4" w:rsidRDefault="00104BB4" w:rsidP="00104BB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79580850" w14:textId="77777777" w:rsidR="004A0DEF" w:rsidRDefault="00DD182E" w:rsidP="004A0DEF">
      <w:pPr>
        <w:pStyle w:val="Contenido"/>
        <w:ind w:left="426"/>
        <w:rPr>
          <w:noProof/>
          <w:sz w:val="20"/>
          <w:szCs w:val="16"/>
        </w:rPr>
      </w:pPr>
      <w:r>
        <w:rPr>
          <w:noProof/>
          <w:sz w:val="20"/>
          <w:szCs w:val="16"/>
        </w:rPr>
        <w:t xml:space="preserve">Es necesario ingresar manualmente la placa del vehículo y </w:t>
      </w:r>
      <w:r w:rsidR="00104BB4">
        <w:rPr>
          <w:noProof/>
          <w:sz w:val="20"/>
          <w:szCs w:val="16"/>
        </w:rPr>
        <w:t>numero de casa</w:t>
      </w:r>
      <w:r>
        <w:rPr>
          <w:noProof/>
          <w:sz w:val="20"/>
          <w:szCs w:val="16"/>
        </w:rPr>
        <w:t xml:space="preserve"> que esta vistando</w:t>
      </w:r>
      <w:r w:rsidR="00104BB4">
        <w:rPr>
          <w:noProof/>
          <w:sz w:val="20"/>
          <w:szCs w:val="16"/>
        </w:rPr>
        <w:t xml:space="preserve"> y el cono asignado</w:t>
      </w:r>
      <w:r>
        <w:rPr>
          <w:noProof/>
          <w:sz w:val="20"/>
          <w:szCs w:val="16"/>
        </w:rPr>
        <w:t xml:space="preserve">. </w:t>
      </w:r>
      <w:r w:rsidR="004A0DEF">
        <w:rPr>
          <w:noProof/>
          <w:sz w:val="20"/>
          <w:szCs w:val="16"/>
        </w:rPr>
        <w:t>Al seleccionar el residente, se carga automáticamente la dirección.</w:t>
      </w:r>
    </w:p>
    <w:p w14:paraId="501592E0" w14:textId="4143EF75" w:rsidR="00612135" w:rsidRDefault="00612135" w:rsidP="00DD182E">
      <w:pPr>
        <w:pStyle w:val="Contenido"/>
        <w:ind w:left="426"/>
        <w:rPr>
          <w:noProof/>
          <w:sz w:val="20"/>
          <w:szCs w:val="16"/>
        </w:rPr>
      </w:pPr>
    </w:p>
    <w:p w14:paraId="6E366DFA" w14:textId="1894FED8" w:rsidR="00DD182E" w:rsidRDefault="00DD182E" w:rsidP="00FE2E85">
      <w:pPr>
        <w:pStyle w:val="Contenido"/>
        <w:rPr>
          <w:noProof/>
          <w:sz w:val="20"/>
          <w:szCs w:val="16"/>
        </w:rPr>
      </w:pPr>
    </w:p>
    <w:p w14:paraId="008732DE" w14:textId="25CA2622" w:rsidR="00DD182E" w:rsidRPr="00DD182E" w:rsidRDefault="00104BB4" w:rsidP="00DD182E">
      <w:pPr>
        <w:pStyle w:val="Contenido"/>
        <w:jc w:val="center"/>
        <w:rPr>
          <w:noProof/>
          <w:sz w:val="20"/>
          <w:szCs w:val="16"/>
        </w:rPr>
      </w:pPr>
      <w:r w:rsidRPr="00104BB4">
        <w:rPr>
          <w:noProof/>
          <w:sz w:val="20"/>
          <w:szCs w:val="16"/>
        </w:rPr>
        <w:drawing>
          <wp:inline distT="0" distB="0" distL="0" distR="0" wp14:anchorId="6971B24B" wp14:editId="0F3BC6E4">
            <wp:extent cx="5432961" cy="10867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7142" cy="10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0603" w14:textId="0DBD6E61" w:rsidR="00DD182E" w:rsidRDefault="00DD182E" w:rsidP="00DD182E">
      <w:pPr>
        <w:pStyle w:val="Contenido"/>
        <w:rPr>
          <w:noProof/>
          <w:sz w:val="20"/>
          <w:szCs w:val="16"/>
        </w:rPr>
      </w:pPr>
    </w:p>
    <w:p w14:paraId="0DDAA915" w14:textId="77777777" w:rsidR="004A0DEF" w:rsidRPr="004A0DEF" w:rsidRDefault="004A0DEF" w:rsidP="004A0DEF">
      <w:pPr>
        <w:pStyle w:val="Contenido"/>
        <w:ind w:left="426"/>
        <w:rPr>
          <w:noProof/>
          <w:sz w:val="20"/>
          <w:szCs w:val="16"/>
        </w:rPr>
      </w:pPr>
    </w:p>
    <w:p w14:paraId="368D93FE" w14:textId="3325B6F4" w:rsidR="00DD182E" w:rsidRDefault="00DD182E" w:rsidP="00DD182E">
      <w:pPr>
        <w:pStyle w:val="Contenido"/>
        <w:ind w:left="426"/>
        <w:rPr>
          <w:noProof/>
          <w:sz w:val="20"/>
          <w:szCs w:val="16"/>
        </w:rPr>
      </w:pPr>
      <w:r>
        <w:rPr>
          <w:noProof/>
          <w:sz w:val="20"/>
          <w:szCs w:val="16"/>
        </w:rPr>
        <w:t>Luego, presionamos en el boton Guardar, lo que nos llevará a la vista para tomar la foto de la licenci</w:t>
      </w:r>
      <w:r w:rsidR="00313C1E">
        <w:rPr>
          <w:noProof/>
          <w:sz w:val="20"/>
          <w:szCs w:val="16"/>
        </w:rPr>
        <w:t>a</w:t>
      </w:r>
      <w:r w:rsidR="00B31BD4">
        <w:rPr>
          <w:noProof/>
          <w:sz w:val="20"/>
          <w:szCs w:val="16"/>
        </w:rPr>
        <w:t>, debemos precionar en tomar foto, lo que habilita una previsualización de la foto tomada para verificar que sea legible, luego presionar el boton Guardar.</w:t>
      </w:r>
    </w:p>
    <w:p w14:paraId="36CE66AB" w14:textId="24B90F78" w:rsidR="00B31BD4" w:rsidRDefault="00B31BD4" w:rsidP="00DD182E">
      <w:pPr>
        <w:pStyle w:val="Contenido"/>
        <w:ind w:left="426"/>
        <w:rPr>
          <w:noProof/>
          <w:sz w:val="20"/>
          <w:szCs w:val="16"/>
        </w:rPr>
      </w:pPr>
    </w:p>
    <w:p w14:paraId="3224728A" w14:textId="0AB378A9" w:rsidR="00B31BD4" w:rsidRDefault="00B31BD4" w:rsidP="00B31BD4">
      <w:pPr>
        <w:pStyle w:val="Contenido"/>
        <w:ind w:left="426"/>
        <w:jc w:val="center"/>
        <w:rPr>
          <w:noProof/>
          <w:sz w:val="20"/>
          <w:szCs w:val="16"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18C292" wp14:editId="4B7A25F3">
                <wp:simplePos x="0" y="0"/>
                <wp:positionH relativeFrom="column">
                  <wp:posOffset>1465646</wp:posOffset>
                </wp:positionH>
                <wp:positionV relativeFrom="paragraph">
                  <wp:posOffset>1352616</wp:posOffset>
                </wp:positionV>
                <wp:extent cx="733425" cy="485775"/>
                <wp:effectExtent l="19050" t="38100" r="47625" b="47625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4857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E00AA" id="Conector recto de flecha 46" o:spid="_x0000_s1026" type="#_x0000_t32" style="position:absolute;margin-left:115.4pt;margin-top:106.5pt;width:57.75pt;height:38.2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" strokecolor="red" strokeweight="4.5pt">
                <v:stroke endarrow="block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2F7CDED7" wp14:editId="1B8DB641">
            <wp:simplePos x="0" y="0"/>
            <wp:positionH relativeFrom="column">
              <wp:posOffset>3659226</wp:posOffset>
            </wp:positionH>
            <wp:positionV relativeFrom="paragraph">
              <wp:posOffset>419735</wp:posOffset>
            </wp:positionV>
            <wp:extent cx="1203901" cy="914157"/>
            <wp:effectExtent l="0" t="0" r="0" b="635"/>
            <wp:wrapNone/>
            <wp:docPr id="48" name="Imagen 48" descr="Emisión de Licencia “Motorista Seguro” 2019 | Departamento de Tránsito de  la Policía Nacional Ci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isión de Licencia “Motorista Seguro” 2019 | Departamento de Tránsito de  la Policía Nacional Civil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2" r="11821" b="3633"/>
                    <a:stretch/>
                  </pic:blipFill>
                  <pic:spPr bwMode="auto">
                    <a:xfrm>
                      <a:off x="0" y="0"/>
                      <a:ext cx="1203901" cy="91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548E5942" wp14:editId="01D275DE">
            <wp:simplePos x="0" y="0"/>
            <wp:positionH relativeFrom="column">
              <wp:posOffset>1478044</wp:posOffset>
            </wp:positionH>
            <wp:positionV relativeFrom="paragraph">
              <wp:posOffset>286314</wp:posOffset>
            </wp:positionV>
            <wp:extent cx="1203901" cy="914157"/>
            <wp:effectExtent l="0" t="0" r="0" b="635"/>
            <wp:wrapNone/>
            <wp:docPr id="47" name="Imagen 47" descr="Emisión de Licencia “Motorista Seguro” 2019 | Departamento de Tránsito de  la Policía Nacional Ci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isión de Licencia “Motorista Seguro” 2019 | Departamento de Tránsito de  la Policía Nacional Civil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2" r="11821" b="3633"/>
                    <a:stretch/>
                  </pic:blipFill>
                  <pic:spPr bwMode="auto">
                    <a:xfrm>
                      <a:off x="0" y="0"/>
                      <a:ext cx="1206348" cy="91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1BD4">
        <w:rPr>
          <w:noProof/>
          <w:sz w:val="20"/>
          <w:szCs w:val="16"/>
        </w:rPr>
        <w:drawing>
          <wp:inline distT="0" distB="0" distL="0" distR="0" wp14:anchorId="47E166AD" wp14:editId="49910FA9">
            <wp:extent cx="3893212" cy="1628832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6370" cy="163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4195" w14:textId="1260ED6D" w:rsidR="00B31BD4" w:rsidRDefault="00B31BD4" w:rsidP="00B31BD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6D211AE0" w14:textId="664621DC" w:rsidR="00B31BD4" w:rsidRDefault="00B31BD4" w:rsidP="00B31BD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2B8DE444" w14:textId="77777777" w:rsidR="004A0DEF" w:rsidRDefault="004A0DEF" w:rsidP="00B31BD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5E9571FA" w14:textId="16903A91" w:rsidR="00B31BD4" w:rsidRDefault="00B31BD4" w:rsidP="00B31BD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36237C42" w14:textId="6CECAC9A" w:rsidR="00B2701D" w:rsidRDefault="00B2701D" w:rsidP="00B31BD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1134DB44" w14:textId="77777777" w:rsidR="00B2701D" w:rsidRDefault="00B2701D" w:rsidP="00B31BD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5B12A5F9" w14:textId="5FD1B58C" w:rsidR="00B2701D" w:rsidRDefault="00B2701D" w:rsidP="00B2701D">
      <w:pPr>
        <w:pStyle w:val="Contenido"/>
        <w:ind w:left="426"/>
        <w:rPr>
          <w:noProof/>
          <w:sz w:val="20"/>
          <w:szCs w:val="16"/>
        </w:rPr>
      </w:pPr>
      <w:r>
        <w:rPr>
          <w:noProof/>
          <w:sz w:val="20"/>
          <w:szCs w:val="16"/>
        </w:rPr>
        <w:t xml:space="preserve">Al finalizar mostrará un resumen de la visita, con la fotos. </w:t>
      </w:r>
    </w:p>
    <w:p w14:paraId="47D58194" w14:textId="3789D46F" w:rsidR="00B2701D" w:rsidRPr="00D10B5E" w:rsidRDefault="00B2701D" w:rsidP="00B2701D">
      <w:pPr>
        <w:pStyle w:val="Contenido"/>
        <w:ind w:left="426"/>
        <w:rPr>
          <w:noProof/>
          <w:sz w:val="20"/>
          <w:szCs w:val="16"/>
          <w:u w:val="single"/>
        </w:rPr>
      </w:pPr>
    </w:p>
    <w:p w14:paraId="3BE902A3" w14:textId="518454C4" w:rsidR="00B31BD4" w:rsidRDefault="00B31BD4" w:rsidP="00B31BD4">
      <w:pPr>
        <w:pStyle w:val="Contenido"/>
        <w:ind w:left="426"/>
        <w:jc w:val="center"/>
        <w:rPr>
          <w:noProof/>
          <w:sz w:val="20"/>
          <w:szCs w:val="16"/>
        </w:rPr>
      </w:pPr>
    </w:p>
    <w:p w14:paraId="5CB4C5BB" w14:textId="7F4B0837" w:rsidR="00B2701D" w:rsidRDefault="00313C1E" w:rsidP="00B2701D">
      <w:pPr>
        <w:pStyle w:val="Contenido"/>
        <w:ind w:left="426"/>
        <w:jc w:val="center"/>
        <w:rPr>
          <w:noProof/>
          <w:sz w:val="20"/>
          <w:szCs w:val="16"/>
        </w:rPr>
      </w:pPr>
      <w:r w:rsidRPr="004A0DEF">
        <w:rPr>
          <w:noProof/>
          <w:sz w:val="20"/>
          <w:szCs w:val="16"/>
        </w:rPr>
        <w:drawing>
          <wp:anchor distT="0" distB="0" distL="114300" distR="114300" simplePos="0" relativeHeight="251731968" behindDoc="0" locked="0" layoutInCell="1" allowOverlap="1" wp14:anchorId="5D1830E8" wp14:editId="3220AF4A">
            <wp:simplePos x="0" y="0"/>
            <wp:positionH relativeFrom="column">
              <wp:posOffset>1033473</wp:posOffset>
            </wp:positionH>
            <wp:positionV relativeFrom="paragraph">
              <wp:posOffset>27186</wp:posOffset>
            </wp:positionV>
            <wp:extent cx="4552970" cy="1507093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9"/>
                    <a:stretch/>
                  </pic:blipFill>
                  <pic:spPr bwMode="auto">
                    <a:xfrm>
                      <a:off x="0" y="0"/>
                      <a:ext cx="4561763" cy="151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19C51C41" wp14:editId="0798354B">
            <wp:simplePos x="0" y="0"/>
            <wp:positionH relativeFrom="column">
              <wp:posOffset>2713437</wp:posOffset>
            </wp:positionH>
            <wp:positionV relativeFrom="paragraph">
              <wp:posOffset>1564954</wp:posOffset>
            </wp:positionV>
            <wp:extent cx="1232167" cy="935620"/>
            <wp:effectExtent l="0" t="0" r="6350" b="0"/>
            <wp:wrapNone/>
            <wp:docPr id="57" name="Imagen 57" descr="Emisión de Licencia “Motorista Seguro” 2019 | Departamento de Tránsito de  la Policía Nacional Ci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isión de Licencia “Motorista Seguro” 2019 | Departamento de Tránsito de  la Policía Nacional Civil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2" r="11821" b="3633"/>
                    <a:stretch/>
                  </pic:blipFill>
                  <pic:spPr bwMode="auto">
                    <a:xfrm>
                      <a:off x="0" y="0"/>
                      <a:ext cx="1232167" cy="93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B5E" w:rsidRPr="00D10B5E">
        <w:rPr>
          <w:noProof/>
          <w:sz w:val="20"/>
          <w:szCs w:val="16"/>
        </w:rPr>
        <w:drawing>
          <wp:inline distT="0" distB="0" distL="0" distR="0" wp14:anchorId="31F9BDDA" wp14:editId="1597AE45">
            <wp:extent cx="4475058" cy="2775787"/>
            <wp:effectExtent l="0" t="0" r="1905" b="571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6098"/>
                    <a:stretch/>
                  </pic:blipFill>
                  <pic:spPr bwMode="auto">
                    <a:xfrm>
                      <a:off x="0" y="0"/>
                      <a:ext cx="4503161" cy="279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6AC8A" w14:textId="020EAF4D" w:rsidR="004A0DEF" w:rsidRDefault="004A0DEF" w:rsidP="00B2701D">
      <w:pPr>
        <w:pStyle w:val="Contenido"/>
        <w:ind w:left="426"/>
        <w:jc w:val="center"/>
        <w:rPr>
          <w:noProof/>
          <w:sz w:val="20"/>
          <w:szCs w:val="16"/>
        </w:rPr>
      </w:pPr>
    </w:p>
    <w:p w14:paraId="2F1CFCEA" w14:textId="77777777" w:rsidR="00E227C2" w:rsidRDefault="00E227C2" w:rsidP="00B2701D">
      <w:pPr>
        <w:pStyle w:val="Contenido"/>
        <w:ind w:left="426"/>
        <w:jc w:val="center"/>
        <w:rPr>
          <w:noProof/>
          <w:sz w:val="20"/>
          <w:szCs w:val="16"/>
        </w:rPr>
      </w:pPr>
    </w:p>
    <w:p w14:paraId="3E0299F9" w14:textId="5F200232" w:rsidR="00637F32" w:rsidRDefault="00637F32" w:rsidP="003D7E74">
      <w:pPr>
        <w:pStyle w:val="Ttulo1"/>
        <w:spacing w:before="0" w:after="0"/>
        <w:rPr>
          <w:rFonts w:asciiTheme="minorHAnsi" w:hAnsiTheme="minorHAnsi" w:cstheme="minorHAnsi"/>
          <w:noProof/>
          <w:color w:val="auto"/>
          <w:sz w:val="22"/>
          <w:szCs w:val="22"/>
        </w:rPr>
      </w:pPr>
      <w:bookmarkStart w:id="2" w:name="_Toc85829814"/>
      <w:r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t>Visitas del Día</w:t>
      </w:r>
      <w:bookmarkEnd w:id="2"/>
    </w:p>
    <w:p w14:paraId="5B53DFC3" w14:textId="32B76FA3" w:rsidR="004D004F" w:rsidRDefault="004D004F" w:rsidP="004D004F">
      <w:pPr>
        <w:pStyle w:val="Contenido"/>
        <w:ind w:left="426"/>
        <w:rPr>
          <w:noProof/>
          <w:sz w:val="20"/>
          <w:szCs w:val="16"/>
        </w:rPr>
      </w:pPr>
      <w:r w:rsidRPr="004D004F">
        <w:rPr>
          <w:noProof/>
          <w:sz w:val="20"/>
          <w:szCs w:val="16"/>
        </w:rPr>
        <w:t xml:space="preserve">La tercera opcion del menú muestra una tabla con la información recolectada de las visitas </w:t>
      </w:r>
      <w:r>
        <w:rPr>
          <w:noProof/>
          <w:sz w:val="20"/>
          <w:szCs w:val="16"/>
        </w:rPr>
        <w:t>donde se pueden consultar todas las visitas del día.</w:t>
      </w:r>
    </w:p>
    <w:p w14:paraId="3C8465B0" w14:textId="011595D8" w:rsidR="00E227C2" w:rsidRDefault="00E227C2" w:rsidP="004D004F">
      <w:pPr>
        <w:pStyle w:val="Contenido"/>
        <w:ind w:left="426"/>
        <w:rPr>
          <w:noProof/>
          <w:sz w:val="20"/>
          <w:szCs w:val="16"/>
        </w:rPr>
      </w:pPr>
    </w:p>
    <w:p w14:paraId="6908119A" w14:textId="546920CB" w:rsidR="00D52E1D" w:rsidRDefault="00D52E1D" w:rsidP="00D52E1D">
      <w:pPr>
        <w:pStyle w:val="Contenido"/>
        <w:ind w:left="426"/>
        <w:jc w:val="center"/>
        <w:rPr>
          <w:noProof/>
          <w:sz w:val="20"/>
          <w:szCs w:val="16"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E0386E" wp14:editId="027CD86D">
                <wp:simplePos x="0" y="0"/>
                <wp:positionH relativeFrom="column">
                  <wp:posOffset>1086017</wp:posOffset>
                </wp:positionH>
                <wp:positionV relativeFrom="paragraph">
                  <wp:posOffset>493128</wp:posOffset>
                </wp:positionV>
                <wp:extent cx="733425" cy="485775"/>
                <wp:effectExtent l="19050" t="38100" r="47625" b="47625"/>
                <wp:wrapNone/>
                <wp:docPr id="72" name="Conector recto de flech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48577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4EE9C" id="Conector recto de flecha 72" o:spid="_x0000_s1026" type="#_x0000_t32" style="position:absolute;margin-left:85.5pt;margin-top:38.85pt;width:57.75pt;height:38.2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" strokecolor="red" strokeweight="4.5pt">
                <v:stroke endarrow="block"/>
              </v:shape>
            </w:pict>
          </mc:Fallback>
        </mc:AlternateContent>
      </w:r>
      <w:r w:rsidRPr="00D52E1D">
        <w:rPr>
          <w:noProof/>
          <w:sz w:val="20"/>
          <w:szCs w:val="16"/>
        </w:rPr>
        <w:drawing>
          <wp:inline distT="0" distB="0" distL="0" distR="0" wp14:anchorId="485B7033" wp14:editId="3D26983D">
            <wp:extent cx="2893594" cy="1285016"/>
            <wp:effectExtent l="0" t="0" r="254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3594" cy="128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019B" w14:textId="1635135E" w:rsidR="00641230" w:rsidRDefault="00641230" w:rsidP="00D52E1D">
      <w:pPr>
        <w:pStyle w:val="Contenido"/>
        <w:ind w:left="426"/>
        <w:jc w:val="center"/>
        <w:rPr>
          <w:noProof/>
          <w:sz w:val="20"/>
          <w:szCs w:val="16"/>
        </w:rPr>
      </w:pPr>
    </w:p>
    <w:p w14:paraId="0D34BC2B" w14:textId="77777777" w:rsidR="00641230" w:rsidRPr="004D004F" w:rsidRDefault="00641230" w:rsidP="00D52E1D">
      <w:pPr>
        <w:pStyle w:val="Contenido"/>
        <w:ind w:left="426"/>
        <w:jc w:val="center"/>
        <w:rPr>
          <w:noProof/>
          <w:sz w:val="20"/>
          <w:szCs w:val="16"/>
        </w:rPr>
      </w:pPr>
    </w:p>
    <w:p w14:paraId="504D8CB7" w14:textId="28F45568" w:rsidR="004D004F" w:rsidRDefault="000B78D2" w:rsidP="004D004F">
      <w:pPr>
        <w:pStyle w:val="Contenido"/>
        <w:jc w:val="center"/>
        <w:rPr>
          <w:b/>
          <w:noProof/>
        </w:rPr>
      </w:pPr>
      <w:r w:rsidRPr="000B78D2">
        <w:rPr>
          <w:b/>
          <w:noProof/>
        </w:rPr>
        <w:drawing>
          <wp:anchor distT="0" distB="0" distL="114300" distR="114300" simplePos="0" relativeHeight="251732992" behindDoc="0" locked="0" layoutInCell="1" allowOverlap="1" wp14:anchorId="11FB9264" wp14:editId="2258E4B7">
            <wp:simplePos x="0" y="0"/>
            <wp:positionH relativeFrom="margin">
              <wp:posOffset>1261600</wp:posOffset>
            </wp:positionH>
            <wp:positionV relativeFrom="paragraph">
              <wp:posOffset>439464</wp:posOffset>
            </wp:positionV>
            <wp:extent cx="3856601" cy="385393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"/>
                    <a:stretch/>
                  </pic:blipFill>
                  <pic:spPr bwMode="auto">
                    <a:xfrm>
                      <a:off x="0" y="0"/>
                      <a:ext cx="3880774" cy="38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04F" w:rsidRPr="004D004F">
        <w:rPr>
          <w:noProof/>
        </w:rPr>
        <w:drawing>
          <wp:inline distT="0" distB="0" distL="0" distR="0" wp14:anchorId="5E182B07" wp14:editId="7030362C">
            <wp:extent cx="4115617" cy="1281363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8238" cy="130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B8C8" w14:textId="41A66EC5" w:rsidR="00D52E1D" w:rsidRDefault="00D52E1D" w:rsidP="004D004F">
      <w:pPr>
        <w:pStyle w:val="Contenido"/>
        <w:jc w:val="center"/>
        <w:rPr>
          <w:b/>
          <w:noProof/>
        </w:rPr>
      </w:pPr>
    </w:p>
    <w:p w14:paraId="73FBA7C5" w14:textId="59F84F1B" w:rsidR="004D004F" w:rsidRPr="004D004F" w:rsidRDefault="004D004F" w:rsidP="00E227C2">
      <w:pPr>
        <w:pStyle w:val="Contenido"/>
        <w:ind w:left="426"/>
        <w:rPr>
          <w:noProof/>
          <w:sz w:val="20"/>
          <w:szCs w:val="16"/>
        </w:rPr>
      </w:pPr>
      <w:r w:rsidRPr="004D004F">
        <w:rPr>
          <w:noProof/>
          <w:sz w:val="20"/>
          <w:szCs w:val="16"/>
        </w:rPr>
        <w:t>Para dar egreso a un visitante es necesario dar clic en el boton de la primera columna</w:t>
      </w:r>
      <w:r w:rsidR="00E227C2">
        <w:rPr>
          <w:noProof/>
          <w:sz w:val="20"/>
          <w:szCs w:val="16"/>
        </w:rPr>
        <w:t>*.</w:t>
      </w:r>
    </w:p>
    <w:p w14:paraId="04B6948C" w14:textId="77777777" w:rsidR="004D004F" w:rsidRDefault="004D004F" w:rsidP="004D004F">
      <w:pPr>
        <w:pStyle w:val="Contenido"/>
        <w:rPr>
          <w:noProof/>
        </w:rPr>
      </w:pPr>
    </w:p>
    <w:p w14:paraId="72CC877E" w14:textId="37D4A84D" w:rsidR="004D004F" w:rsidRDefault="00E227C2" w:rsidP="00E227C2">
      <w:pPr>
        <w:pStyle w:val="Contenido"/>
        <w:ind w:left="426"/>
        <w:jc w:val="center"/>
        <w:rPr>
          <w:b/>
          <w:noProof/>
        </w:rPr>
      </w:pPr>
      <w:r>
        <w:rPr>
          <w:noProof/>
          <w:sz w:val="20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9A4B60" wp14:editId="22E0B3B7">
                <wp:simplePos x="0" y="0"/>
                <wp:positionH relativeFrom="column">
                  <wp:posOffset>2003927</wp:posOffset>
                </wp:positionH>
                <wp:positionV relativeFrom="paragraph">
                  <wp:posOffset>575711</wp:posOffset>
                </wp:positionV>
                <wp:extent cx="824664" cy="45719"/>
                <wp:effectExtent l="0" t="76200" r="0" b="12636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664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BD5E6" id="Conector recto de flecha 63" o:spid="_x0000_s1026" type="#_x0000_t32" style="position:absolute;margin-left:157.8pt;margin-top:45.35pt;width:64.95pt;height: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" strokecolor="red" strokeweight="4.5pt">
                <v:stroke endarrow="block"/>
              </v:shape>
            </w:pict>
          </mc:Fallback>
        </mc:AlternateContent>
      </w:r>
      <w:r w:rsidR="004D004F" w:rsidRPr="004D004F">
        <w:rPr>
          <w:noProof/>
        </w:rPr>
        <w:drawing>
          <wp:inline distT="0" distB="0" distL="0" distR="0" wp14:anchorId="14FF830B" wp14:editId="3D44E405">
            <wp:extent cx="1696452" cy="1233784"/>
            <wp:effectExtent l="0" t="0" r="0" b="508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1015" cy="123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1BA0" w14:textId="77777777" w:rsidR="00E227C2" w:rsidRDefault="00E227C2" w:rsidP="00E227C2">
      <w:pPr>
        <w:pStyle w:val="Contenido"/>
        <w:ind w:left="426"/>
        <w:jc w:val="center"/>
        <w:rPr>
          <w:b/>
          <w:noProof/>
        </w:rPr>
      </w:pPr>
    </w:p>
    <w:p w14:paraId="29B4F967" w14:textId="6F0B3CE7" w:rsidR="00E227C2" w:rsidRDefault="00E227C2" w:rsidP="00E227C2">
      <w:pPr>
        <w:pStyle w:val="Contenido"/>
        <w:ind w:left="426"/>
        <w:jc w:val="center"/>
        <w:rPr>
          <w:b/>
          <w:noProof/>
        </w:rPr>
      </w:pPr>
    </w:p>
    <w:p w14:paraId="495EF8CE" w14:textId="1D2C5298" w:rsidR="00E227C2" w:rsidRDefault="00E227C2" w:rsidP="00E227C2">
      <w:pPr>
        <w:pStyle w:val="Contenido"/>
        <w:ind w:left="426"/>
        <w:rPr>
          <w:b/>
          <w:noProof/>
        </w:rPr>
      </w:pPr>
      <w:r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7F2535" wp14:editId="775816BE">
                <wp:simplePos x="0" y="0"/>
                <wp:positionH relativeFrom="column">
                  <wp:posOffset>5641005</wp:posOffset>
                </wp:positionH>
                <wp:positionV relativeFrom="paragraph">
                  <wp:posOffset>26803</wp:posOffset>
                </wp:positionV>
                <wp:extent cx="496302" cy="489885"/>
                <wp:effectExtent l="38100" t="19050" r="37465" b="62865"/>
                <wp:wrapNone/>
                <wp:docPr id="64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6302" cy="48988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4DA9A" id="Conector recto de flecha 64" o:spid="_x0000_s1026" type="#_x0000_t32" style="position:absolute;margin-left:444.15pt;margin-top:2.1pt;width:39.1pt;height:38.5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" strokecolor="red" strokeweight="4.5pt">
                <v:stroke endarrow="block"/>
              </v:shape>
            </w:pict>
          </mc:Fallback>
        </mc:AlternateContent>
      </w:r>
      <w:r>
        <w:rPr>
          <w:noProof/>
          <w:sz w:val="20"/>
          <w:szCs w:val="16"/>
        </w:rPr>
        <w:t>Esto habilita el boton del EGRESO DE VISITANTE.</w:t>
      </w:r>
    </w:p>
    <w:p w14:paraId="2DC013A4" w14:textId="31B94AFF" w:rsidR="00E227C2" w:rsidRDefault="00E227C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6D1B1A25" w14:textId="5D106ED0" w:rsidR="00E227C2" w:rsidRDefault="00313C1E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  <w:r>
        <w:rPr>
          <w:bCs/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77F81A" wp14:editId="0E049E3A">
                <wp:simplePos x="0" y="0"/>
                <wp:positionH relativeFrom="column">
                  <wp:posOffset>3123530</wp:posOffset>
                </wp:positionH>
                <wp:positionV relativeFrom="paragraph">
                  <wp:posOffset>261606</wp:posOffset>
                </wp:positionV>
                <wp:extent cx="472273" cy="442128"/>
                <wp:effectExtent l="0" t="0" r="4445" b="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273" cy="44212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478B6B" id="Elipse 4" o:spid="_x0000_s1026" style="position:absolute;margin-left:245.95pt;margin-top:20.6pt;width:37.2pt;height:34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" fillcolor="white [3212]" stroked="f" strokeweight="2pt"/>
            </w:pict>
          </mc:Fallback>
        </mc:AlternateContent>
      </w:r>
      <w:r w:rsidR="00E227C2" w:rsidRPr="00E227C2">
        <w:rPr>
          <w:bCs/>
          <w:noProof/>
          <w:sz w:val="20"/>
          <w:szCs w:val="16"/>
        </w:rPr>
        <w:drawing>
          <wp:inline distT="0" distB="0" distL="0" distR="0" wp14:anchorId="1334748D" wp14:editId="6649BC68">
            <wp:extent cx="4788568" cy="1814444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8568" cy="181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3759" w14:textId="77777777" w:rsidR="00E227C2" w:rsidRDefault="00E227C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5E397EDE" w14:textId="3E9D490A" w:rsidR="00E227C2" w:rsidRDefault="00E227C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3307D016" w14:textId="5B12B2BE" w:rsidR="00E227C2" w:rsidRDefault="00E227C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  <w:r>
        <w:rPr>
          <w:bCs/>
          <w:noProof/>
          <w:sz w:val="20"/>
          <w:szCs w:val="16"/>
        </w:rPr>
        <w:t>Al presionar el boton automaticamente nos ingresa la hora actual en la columna de egreso del registro de visita.</w:t>
      </w:r>
    </w:p>
    <w:p w14:paraId="699D18DF" w14:textId="77777777" w:rsidR="00E227C2" w:rsidRDefault="00E227C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01AF92D4" w14:textId="77777777" w:rsidR="000B78D2" w:rsidRDefault="000B78D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73E32BA2" w14:textId="77777777" w:rsidR="000B78D2" w:rsidRDefault="000B78D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49BB1359" w14:textId="34CA529E" w:rsidR="000B78D2" w:rsidRDefault="000B78D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0318D640" w14:textId="19C03FD3" w:rsidR="000B78D2" w:rsidRDefault="000B78D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5E455898" w14:textId="7F5D37F9" w:rsidR="00E227C2" w:rsidRDefault="00313C1E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  <w:r>
        <w:rPr>
          <w:bCs/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7220AC" wp14:editId="4A05FE61">
                <wp:simplePos x="0" y="0"/>
                <wp:positionH relativeFrom="column">
                  <wp:posOffset>3053192</wp:posOffset>
                </wp:positionH>
                <wp:positionV relativeFrom="paragraph">
                  <wp:posOffset>82550</wp:posOffset>
                </wp:positionV>
                <wp:extent cx="472273" cy="502418"/>
                <wp:effectExtent l="0" t="0" r="4445" b="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273" cy="50241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BFE995" id="Elipse 21" o:spid="_x0000_s1026" style="position:absolute;margin-left:240.4pt;margin-top:6.5pt;width:37.2pt;height:39.5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" fillcolor="white [3212]" stroked="f" strokeweight="2pt"/>
            </w:pict>
          </mc:Fallback>
        </mc:AlternateContent>
      </w:r>
      <w:r w:rsidR="00D52E1D">
        <w:rPr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AA3A14" wp14:editId="2790C18F">
                <wp:simplePos x="0" y="0"/>
                <wp:positionH relativeFrom="column">
                  <wp:posOffset>5726965</wp:posOffset>
                </wp:positionH>
                <wp:positionV relativeFrom="paragraph">
                  <wp:posOffset>673669</wp:posOffset>
                </wp:positionV>
                <wp:extent cx="228099" cy="579521"/>
                <wp:effectExtent l="57150" t="19050" r="38735" b="49530"/>
                <wp:wrapNone/>
                <wp:docPr id="68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099" cy="57952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4B810" id="Conector recto de flecha 68" o:spid="_x0000_s1026" type="#_x0000_t32" style="position:absolute;margin-left:450.95pt;margin-top:53.05pt;width:17.95pt;height:45.6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" strokecolor="red" strokeweight="4.5pt">
                <v:stroke endarrow="block"/>
              </v:shape>
            </w:pict>
          </mc:Fallback>
        </mc:AlternateContent>
      </w:r>
      <w:r w:rsidR="00E227C2" w:rsidRPr="00E227C2">
        <w:rPr>
          <w:bCs/>
          <w:noProof/>
          <w:sz w:val="20"/>
          <w:szCs w:val="16"/>
        </w:rPr>
        <w:drawing>
          <wp:inline distT="0" distB="0" distL="0" distR="0" wp14:anchorId="0467CD98" wp14:editId="352160B4">
            <wp:extent cx="5311135" cy="1937442"/>
            <wp:effectExtent l="0" t="0" r="4445" b="571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5154"/>
                    <a:stretch/>
                  </pic:blipFill>
                  <pic:spPr bwMode="auto">
                    <a:xfrm>
                      <a:off x="0" y="0"/>
                      <a:ext cx="5340837" cy="194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B73E3" w14:textId="1BEC2906" w:rsidR="000B78D2" w:rsidRDefault="000B78D2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4DEE7BF5" w14:textId="5116495C" w:rsidR="00313C1E" w:rsidRDefault="00313C1E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5F0922B7" w14:textId="6D65C0F6" w:rsidR="00313C1E" w:rsidRDefault="00313C1E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73A881D8" w14:textId="34E5BE31" w:rsidR="00313C1E" w:rsidRDefault="00313C1E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6CBE2475" w14:textId="513DFDA3" w:rsidR="00313C1E" w:rsidRDefault="00313C1E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52382CE8" w14:textId="0FD5F35C" w:rsidR="00313C1E" w:rsidRDefault="00313C1E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1DE5D6A2" w14:textId="77777777" w:rsidR="00313C1E" w:rsidRDefault="00313C1E" w:rsidP="00E227C2">
      <w:pPr>
        <w:pStyle w:val="Contenido"/>
        <w:ind w:left="426"/>
        <w:jc w:val="center"/>
        <w:rPr>
          <w:bCs/>
          <w:noProof/>
          <w:sz w:val="20"/>
          <w:szCs w:val="16"/>
        </w:rPr>
      </w:pPr>
    </w:p>
    <w:p w14:paraId="77F2DD3B" w14:textId="18A65E12" w:rsidR="00D52E1D" w:rsidRPr="00B65095" w:rsidRDefault="00637F32" w:rsidP="00D52E1D">
      <w:pPr>
        <w:pStyle w:val="Ttulo1"/>
        <w:spacing w:before="0" w:after="0"/>
        <w:rPr>
          <w:rFonts w:asciiTheme="minorHAnsi" w:hAnsiTheme="minorHAnsi" w:cstheme="minorHAnsi"/>
          <w:noProof/>
          <w:color w:val="auto"/>
          <w:sz w:val="22"/>
          <w:szCs w:val="22"/>
        </w:rPr>
      </w:pPr>
      <w:bookmarkStart w:id="3" w:name="_Toc85829815"/>
      <w:r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lastRenderedPageBreak/>
        <w:t>General</w:t>
      </w:r>
      <w:bookmarkEnd w:id="3"/>
    </w:p>
    <w:p w14:paraId="7D04F996" w14:textId="749A7807" w:rsidR="00637F32" w:rsidRDefault="00637F32" w:rsidP="003D7E74">
      <w:pPr>
        <w:pStyle w:val="Ttulo2"/>
        <w:spacing w:after="0"/>
        <w:rPr>
          <w:rFonts w:cstheme="minorHAnsi"/>
          <w:b/>
          <w:noProof/>
          <w:color w:val="auto"/>
          <w:sz w:val="22"/>
          <w:szCs w:val="22"/>
        </w:rPr>
      </w:pPr>
      <w:bookmarkStart w:id="4" w:name="_Toc85829816"/>
      <w:r w:rsidRPr="003D7E74">
        <w:rPr>
          <w:rFonts w:cstheme="minorHAnsi"/>
          <w:b/>
          <w:noProof/>
          <w:color w:val="auto"/>
          <w:sz w:val="22"/>
          <w:szCs w:val="22"/>
        </w:rPr>
        <w:t>Residentes</w:t>
      </w:r>
      <w:bookmarkEnd w:id="4"/>
    </w:p>
    <w:p w14:paraId="7BC232D1" w14:textId="77777777" w:rsidR="00B11EAD" w:rsidRDefault="00B11EAD" w:rsidP="00B65095">
      <w:pPr>
        <w:jc w:val="center"/>
        <w:rPr>
          <w:b w:val="0"/>
          <w:bCs/>
          <w:sz w:val="20"/>
          <w:szCs w:val="16"/>
        </w:rPr>
      </w:pPr>
      <w:r>
        <w:rPr>
          <w:b w:val="0"/>
          <w:bCs/>
          <w:sz w:val="20"/>
          <w:szCs w:val="16"/>
        </w:rPr>
        <w:t>La sección general contiene el apartado de Residentes, creación de residentes, listado de residentes y su mantenimiento.</w:t>
      </w:r>
    </w:p>
    <w:p w14:paraId="6536C11E" w14:textId="77777777" w:rsidR="00B11EAD" w:rsidRDefault="00B11EAD" w:rsidP="00B65095">
      <w:pPr>
        <w:jc w:val="center"/>
        <w:rPr>
          <w:b w:val="0"/>
          <w:bCs/>
          <w:sz w:val="20"/>
          <w:szCs w:val="16"/>
        </w:rPr>
      </w:pPr>
    </w:p>
    <w:p w14:paraId="64FBABF0" w14:textId="009B888C" w:rsidR="00B65095" w:rsidRDefault="00B11EAD" w:rsidP="00B65095">
      <w:pPr>
        <w:jc w:val="center"/>
        <w:rPr>
          <w:b w:val="0"/>
          <w:bCs/>
          <w:sz w:val="20"/>
          <w:szCs w:val="16"/>
        </w:rPr>
      </w:pPr>
      <w:r>
        <w:rPr>
          <w:b w:val="0"/>
          <w:bCs/>
          <w:sz w:val="20"/>
          <w:szCs w:val="16"/>
        </w:rPr>
        <w:t xml:space="preserve"> </w:t>
      </w:r>
      <w:r w:rsidR="00B65095" w:rsidRPr="00B65095">
        <w:rPr>
          <w:noProof/>
        </w:rPr>
        <w:drawing>
          <wp:inline distT="0" distB="0" distL="0" distR="0" wp14:anchorId="189B6210" wp14:editId="7A04152B">
            <wp:extent cx="1565635" cy="1112921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0669" cy="111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24DE" w14:textId="77777777" w:rsidR="00B11EAD" w:rsidRPr="00B65095" w:rsidRDefault="00B11EAD" w:rsidP="00B65095">
      <w:pPr>
        <w:jc w:val="center"/>
      </w:pPr>
    </w:p>
    <w:p w14:paraId="43069820" w14:textId="41739D40" w:rsidR="00637F32" w:rsidRDefault="00637F32" w:rsidP="003D7E74">
      <w:pPr>
        <w:pStyle w:val="Ttulo3"/>
        <w:spacing w:before="0"/>
        <w:rPr>
          <w:rFonts w:asciiTheme="minorHAnsi" w:hAnsiTheme="minorHAnsi" w:cstheme="minorHAnsi"/>
          <w:noProof/>
          <w:color w:val="auto"/>
          <w:sz w:val="22"/>
          <w:szCs w:val="22"/>
        </w:rPr>
      </w:pPr>
      <w:bookmarkStart w:id="5" w:name="_Toc85829817"/>
      <w:r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t>Crear Residentes</w:t>
      </w:r>
      <w:bookmarkEnd w:id="5"/>
    </w:p>
    <w:p w14:paraId="36725D0C" w14:textId="0123AEE1" w:rsidR="00B11EAD" w:rsidRDefault="00B65095" w:rsidP="00B65095">
      <w:pPr>
        <w:rPr>
          <w:b w:val="0"/>
          <w:bCs/>
          <w:sz w:val="20"/>
          <w:szCs w:val="16"/>
        </w:rPr>
      </w:pPr>
      <w:r>
        <w:rPr>
          <w:sz w:val="20"/>
          <w:szCs w:val="16"/>
        </w:rPr>
        <w:tab/>
      </w:r>
      <w:r w:rsidR="00B11EAD">
        <w:rPr>
          <w:b w:val="0"/>
          <w:bCs/>
          <w:sz w:val="20"/>
          <w:szCs w:val="16"/>
        </w:rPr>
        <w:t xml:space="preserve">Para crear los residentes es necesario acceder a la opción del menú CREAR RESIDENTE y completar los datos </w:t>
      </w:r>
      <w:r w:rsidR="00B11EAD">
        <w:rPr>
          <w:b w:val="0"/>
          <w:bCs/>
          <w:sz w:val="20"/>
          <w:szCs w:val="16"/>
        </w:rPr>
        <w:tab/>
        <w:t xml:space="preserve">solicitados. </w:t>
      </w:r>
    </w:p>
    <w:p w14:paraId="523D803E" w14:textId="05FE25B2" w:rsidR="000B78D2" w:rsidRDefault="000B78D2" w:rsidP="00B11EAD">
      <w:pPr>
        <w:jc w:val="center"/>
        <w:rPr>
          <w:b w:val="0"/>
          <w:bCs/>
          <w:sz w:val="20"/>
          <w:szCs w:val="16"/>
        </w:rPr>
      </w:pPr>
      <w:r w:rsidRPr="000B78D2">
        <w:rPr>
          <w:b w:val="0"/>
          <w:bCs/>
          <w:noProof/>
          <w:sz w:val="20"/>
          <w:szCs w:val="16"/>
        </w:rPr>
        <w:drawing>
          <wp:inline distT="0" distB="0" distL="0" distR="0" wp14:anchorId="4A0F9AAB" wp14:editId="01F8E0E1">
            <wp:extent cx="2756434" cy="2408926"/>
            <wp:effectExtent l="0" t="0" r="635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7687" cy="24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2E47" w14:textId="53963BF3" w:rsidR="00B11EAD" w:rsidRDefault="00B11EAD" w:rsidP="00B11EAD">
      <w:pPr>
        <w:jc w:val="center"/>
        <w:rPr>
          <w:b w:val="0"/>
          <w:bCs/>
          <w:sz w:val="20"/>
          <w:szCs w:val="16"/>
        </w:rPr>
      </w:pPr>
    </w:p>
    <w:p w14:paraId="4586B12B" w14:textId="5CC9053E" w:rsidR="00B11EAD" w:rsidRDefault="00B11EAD" w:rsidP="00B11EAD">
      <w:pPr>
        <w:rPr>
          <w:b w:val="0"/>
          <w:bCs/>
          <w:sz w:val="20"/>
          <w:szCs w:val="16"/>
        </w:rPr>
      </w:pPr>
      <w:r>
        <w:rPr>
          <w:b w:val="0"/>
          <w:bCs/>
          <w:sz w:val="20"/>
          <w:szCs w:val="16"/>
        </w:rPr>
        <w:tab/>
        <w:t xml:space="preserve">El residente puede ser tipo RESIDENTE o INQUILINO, seleccionar la opción del switch que corresponda. </w:t>
      </w:r>
    </w:p>
    <w:p w14:paraId="3E88AA6B" w14:textId="1BFEA10B" w:rsidR="00B11EAD" w:rsidRDefault="00B11EAD" w:rsidP="00B11EAD">
      <w:pPr>
        <w:rPr>
          <w:b w:val="0"/>
          <w:bCs/>
          <w:sz w:val="20"/>
          <w:szCs w:val="16"/>
        </w:rPr>
      </w:pPr>
    </w:p>
    <w:p w14:paraId="1274D221" w14:textId="26DB08FF" w:rsidR="00B11EAD" w:rsidRDefault="00B11EAD" w:rsidP="00B11EAD">
      <w:pPr>
        <w:jc w:val="center"/>
        <w:rPr>
          <w:b w:val="0"/>
          <w:bCs/>
          <w:sz w:val="20"/>
          <w:szCs w:val="16"/>
        </w:rPr>
      </w:pPr>
      <w:r w:rsidRPr="00B11EAD">
        <w:rPr>
          <w:b w:val="0"/>
          <w:bCs/>
          <w:noProof/>
          <w:sz w:val="20"/>
          <w:szCs w:val="16"/>
        </w:rPr>
        <w:drawing>
          <wp:inline distT="0" distB="0" distL="0" distR="0" wp14:anchorId="6AEFAB48" wp14:editId="7777647F">
            <wp:extent cx="2974561" cy="397042"/>
            <wp:effectExtent l="0" t="0" r="0" b="317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8393" cy="4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EAD">
        <w:rPr>
          <w:b w:val="0"/>
          <w:bCs/>
          <w:noProof/>
          <w:sz w:val="20"/>
          <w:szCs w:val="16"/>
        </w:rPr>
        <w:drawing>
          <wp:inline distT="0" distB="0" distL="0" distR="0" wp14:anchorId="68160A75" wp14:editId="3B7BAFA7">
            <wp:extent cx="2701090" cy="338392"/>
            <wp:effectExtent l="0" t="0" r="4445" b="508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7283" cy="3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E093" w14:textId="43D7C897" w:rsidR="00B11EAD" w:rsidRDefault="00B11EAD" w:rsidP="00B11EAD">
      <w:pPr>
        <w:jc w:val="center"/>
        <w:rPr>
          <w:b w:val="0"/>
          <w:bCs/>
          <w:sz w:val="20"/>
          <w:szCs w:val="16"/>
        </w:rPr>
      </w:pPr>
    </w:p>
    <w:p w14:paraId="4837332E" w14:textId="5717E21E" w:rsidR="000B78D2" w:rsidRDefault="000B78D2" w:rsidP="00B11EAD">
      <w:pPr>
        <w:jc w:val="center"/>
        <w:rPr>
          <w:b w:val="0"/>
          <w:bCs/>
          <w:sz w:val="20"/>
          <w:szCs w:val="16"/>
        </w:rPr>
      </w:pPr>
    </w:p>
    <w:p w14:paraId="4A4A8372" w14:textId="77777777" w:rsidR="000B78D2" w:rsidRPr="00B11EAD" w:rsidRDefault="000B78D2" w:rsidP="00B11EAD">
      <w:pPr>
        <w:jc w:val="center"/>
        <w:rPr>
          <w:b w:val="0"/>
          <w:bCs/>
          <w:sz w:val="20"/>
          <w:szCs w:val="16"/>
        </w:rPr>
      </w:pPr>
    </w:p>
    <w:p w14:paraId="09BBA822" w14:textId="392119E1" w:rsidR="000B78D2" w:rsidRPr="000B78D2" w:rsidRDefault="00637F32" w:rsidP="000B78D2">
      <w:pPr>
        <w:pStyle w:val="Ttulo3"/>
        <w:spacing w:before="0"/>
        <w:rPr>
          <w:rFonts w:asciiTheme="minorHAnsi" w:hAnsiTheme="minorHAnsi" w:cstheme="minorHAnsi"/>
          <w:noProof/>
          <w:color w:val="auto"/>
          <w:sz w:val="22"/>
          <w:szCs w:val="22"/>
        </w:rPr>
      </w:pPr>
      <w:bookmarkStart w:id="6" w:name="_Toc85829818"/>
      <w:r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t>Lista de Residentes</w:t>
      </w:r>
      <w:bookmarkEnd w:id="6"/>
    </w:p>
    <w:p w14:paraId="70AE2650" w14:textId="45EA9F62" w:rsidR="00B65095" w:rsidRDefault="00B65095" w:rsidP="00B65095">
      <w:pPr>
        <w:rPr>
          <w:sz w:val="20"/>
          <w:szCs w:val="16"/>
          <w:u w:val="single"/>
        </w:rPr>
      </w:pPr>
    </w:p>
    <w:p w14:paraId="54F159DA" w14:textId="06F921AD" w:rsidR="000B78D2" w:rsidRDefault="000B78D2" w:rsidP="000B78D2">
      <w:pPr>
        <w:ind w:left="720"/>
        <w:rPr>
          <w:b w:val="0"/>
          <w:bCs/>
          <w:sz w:val="20"/>
          <w:szCs w:val="16"/>
        </w:rPr>
      </w:pPr>
      <w:r>
        <w:rPr>
          <w:b w:val="0"/>
          <w:bCs/>
          <w:sz w:val="20"/>
          <w:szCs w:val="16"/>
        </w:rPr>
        <w:t>Muestra un listado de los residentes actuales, puede consultar la ficha del residente, editar o eliminar.</w:t>
      </w:r>
    </w:p>
    <w:p w14:paraId="1E8D9FE0" w14:textId="77777777" w:rsidR="000B78D2" w:rsidRPr="000B78D2" w:rsidRDefault="000B78D2" w:rsidP="000B78D2">
      <w:pPr>
        <w:ind w:left="720"/>
        <w:rPr>
          <w:b w:val="0"/>
          <w:bCs/>
          <w:sz w:val="20"/>
          <w:szCs w:val="16"/>
        </w:rPr>
      </w:pPr>
    </w:p>
    <w:p w14:paraId="6F81A15B" w14:textId="63CE11C8" w:rsidR="000B78D2" w:rsidRDefault="000B78D2" w:rsidP="000B78D2">
      <w:pPr>
        <w:jc w:val="center"/>
        <w:rPr>
          <w:noProof/>
        </w:rPr>
      </w:pPr>
      <w:r w:rsidRPr="000B78D2">
        <w:rPr>
          <w:noProof/>
          <w:sz w:val="20"/>
          <w:szCs w:val="16"/>
          <w:u w:val="single"/>
        </w:rPr>
        <w:lastRenderedPageBreak/>
        <w:drawing>
          <wp:anchor distT="0" distB="0" distL="114300" distR="114300" simplePos="0" relativeHeight="251734016" behindDoc="0" locked="0" layoutInCell="1" allowOverlap="1" wp14:anchorId="66832F40" wp14:editId="6BA13F57">
            <wp:simplePos x="0" y="0"/>
            <wp:positionH relativeFrom="column">
              <wp:posOffset>2987675</wp:posOffset>
            </wp:positionH>
            <wp:positionV relativeFrom="paragraph">
              <wp:posOffset>1972875</wp:posOffset>
            </wp:positionV>
            <wp:extent cx="938543" cy="193181"/>
            <wp:effectExtent l="0" t="0" r="0" b="0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83"/>
                    <a:stretch/>
                  </pic:blipFill>
                  <pic:spPr bwMode="auto">
                    <a:xfrm>
                      <a:off x="0" y="0"/>
                      <a:ext cx="938543" cy="193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78D2">
        <w:rPr>
          <w:noProof/>
          <w:sz w:val="20"/>
          <w:szCs w:val="16"/>
          <w:u w:val="single"/>
        </w:rPr>
        <w:drawing>
          <wp:inline distT="0" distB="0" distL="0" distR="0" wp14:anchorId="28C32085" wp14:editId="0E8AD8B5">
            <wp:extent cx="2675480" cy="22669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43448"/>
                    <a:stretch/>
                  </pic:blipFill>
                  <pic:spPr bwMode="auto">
                    <a:xfrm>
                      <a:off x="0" y="0"/>
                      <a:ext cx="2681418" cy="2271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78D2">
        <w:rPr>
          <w:noProof/>
          <w:sz w:val="20"/>
          <w:szCs w:val="16"/>
          <w:u w:val="single"/>
        </w:rPr>
        <w:drawing>
          <wp:inline distT="0" distB="0" distL="0" distR="0" wp14:anchorId="68DA2051" wp14:editId="54E9B5D2">
            <wp:extent cx="1511300" cy="2267406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68062"/>
                    <a:stretch/>
                  </pic:blipFill>
                  <pic:spPr bwMode="auto">
                    <a:xfrm>
                      <a:off x="0" y="0"/>
                      <a:ext cx="1512000" cy="226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78D2">
        <w:rPr>
          <w:noProof/>
        </w:rPr>
        <w:t xml:space="preserve"> </w:t>
      </w:r>
    </w:p>
    <w:p w14:paraId="738D19B8" w14:textId="4B8C180C" w:rsidR="00313C1E" w:rsidRDefault="00313C1E" w:rsidP="000B78D2">
      <w:pPr>
        <w:jc w:val="center"/>
        <w:rPr>
          <w:noProof/>
        </w:rPr>
      </w:pPr>
    </w:p>
    <w:p w14:paraId="58837187" w14:textId="77777777" w:rsidR="00313C1E" w:rsidRDefault="00313C1E" w:rsidP="000B78D2">
      <w:pPr>
        <w:jc w:val="center"/>
        <w:rPr>
          <w:sz w:val="20"/>
          <w:szCs w:val="16"/>
          <w:u w:val="single"/>
        </w:rPr>
      </w:pPr>
    </w:p>
    <w:p w14:paraId="5A7B3D5A" w14:textId="77777777" w:rsidR="000B78D2" w:rsidRPr="00B65095" w:rsidRDefault="000B78D2" w:rsidP="00B65095">
      <w:pPr>
        <w:rPr>
          <w:sz w:val="20"/>
          <w:szCs w:val="16"/>
          <w:u w:val="single"/>
        </w:rPr>
      </w:pPr>
    </w:p>
    <w:p w14:paraId="5D9B6547" w14:textId="1BDB4107" w:rsidR="00637F32" w:rsidRPr="003D7E74" w:rsidRDefault="00637F32" w:rsidP="003D7E74">
      <w:pPr>
        <w:pStyle w:val="Ttulo1"/>
        <w:spacing w:before="0" w:after="0"/>
        <w:rPr>
          <w:rFonts w:asciiTheme="minorHAnsi" w:hAnsiTheme="minorHAnsi" w:cstheme="minorHAnsi"/>
          <w:noProof/>
          <w:color w:val="auto"/>
          <w:sz w:val="22"/>
          <w:szCs w:val="22"/>
        </w:rPr>
      </w:pPr>
      <w:bookmarkStart w:id="7" w:name="_Toc85829819"/>
      <w:r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t>Reportes</w:t>
      </w:r>
      <w:bookmarkEnd w:id="7"/>
    </w:p>
    <w:p w14:paraId="455A57D9" w14:textId="30C8435E" w:rsidR="00637F32" w:rsidRDefault="003D7E74" w:rsidP="003D7E74">
      <w:pPr>
        <w:pStyle w:val="Ttulo2"/>
        <w:spacing w:after="0"/>
        <w:rPr>
          <w:rFonts w:cstheme="minorHAnsi"/>
          <w:b/>
          <w:noProof/>
          <w:color w:val="auto"/>
          <w:sz w:val="22"/>
          <w:szCs w:val="22"/>
        </w:rPr>
      </w:pPr>
      <w:bookmarkStart w:id="8" w:name="_Toc85829820"/>
      <w:r w:rsidRPr="003D7E74">
        <w:rPr>
          <w:rFonts w:cstheme="minorHAnsi"/>
          <w:b/>
          <w:noProof/>
          <w:color w:val="auto"/>
          <w:sz w:val="22"/>
          <w:szCs w:val="22"/>
        </w:rPr>
        <w:t>Visitas</w:t>
      </w:r>
      <w:r w:rsidR="00637F32" w:rsidRPr="003D7E74">
        <w:rPr>
          <w:rFonts w:cstheme="minorHAnsi"/>
          <w:b/>
          <w:noProof/>
          <w:color w:val="auto"/>
          <w:sz w:val="22"/>
          <w:szCs w:val="22"/>
        </w:rPr>
        <w:t xml:space="preserve"> por Fecha</w:t>
      </w:r>
      <w:bookmarkEnd w:id="8"/>
    </w:p>
    <w:p w14:paraId="2368E8D9" w14:textId="0AB999B6" w:rsidR="00C71061" w:rsidRDefault="00C71061" w:rsidP="00C71061"/>
    <w:p w14:paraId="0D4A9C88" w14:textId="4815DC53" w:rsidR="00C71061" w:rsidRDefault="00C71061" w:rsidP="00C71061">
      <w:pPr>
        <w:ind w:left="576"/>
        <w:rPr>
          <w:b w:val="0"/>
          <w:bCs/>
        </w:rPr>
      </w:pPr>
      <w:r w:rsidRPr="00C71061">
        <w:rPr>
          <w:b w:val="0"/>
          <w:bCs/>
          <w:sz w:val="22"/>
          <w:szCs w:val="18"/>
        </w:rPr>
        <w:t>Debe seleccionar la fecha inicial y final que quiere consultar</w:t>
      </w:r>
      <w:r>
        <w:rPr>
          <w:b w:val="0"/>
          <w:bCs/>
        </w:rPr>
        <w:t xml:space="preserve">. </w:t>
      </w:r>
    </w:p>
    <w:p w14:paraId="09B23F96" w14:textId="77777777" w:rsidR="00C71061" w:rsidRPr="00C71061" w:rsidRDefault="00C71061" w:rsidP="00C71061">
      <w:pPr>
        <w:rPr>
          <w:b w:val="0"/>
          <w:bCs/>
        </w:rPr>
      </w:pPr>
    </w:p>
    <w:p w14:paraId="1F76B079" w14:textId="2BEBB109" w:rsidR="00C71061" w:rsidRDefault="00C71061" w:rsidP="00C71061">
      <w:pPr>
        <w:jc w:val="center"/>
      </w:pPr>
      <w:r w:rsidRPr="00C71061">
        <w:rPr>
          <w:noProof/>
        </w:rPr>
        <w:drawing>
          <wp:inline distT="0" distB="0" distL="0" distR="0" wp14:anchorId="7766C61D" wp14:editId="1F331261">
            <wp:extent cx="5094514" cy="1000726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1217" cy="100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77B8" w14:textId="77777777" w:rsidR="00313C1E" w:rsidRDefault="00313C1E" w:rsidP="00C71061">
      <w:pPr>
        <w:jc w:val="center"/>
      </w:pPr>
    </w:p>
    <w:p w14:paraId="6654694E" w14:textId="696EC1D2" w:rsidR="00C71061" w:rsidRDefault="00C71061" w:rsidP="00C71061">
      <w:pPr>
        <w:jc w:val="center"/>
      </w:pPr>
    </w:p>
    <w:p w14:paraId="590E7366" w14:textId="0481D072" w:rsidR="00C71061" w:rsidRPr="00C71061" w:rsidRDefault="00C71061" w:rsidP="00C71061">
      <w:pPr>
        <w:ind w:left="720"/>
        <w:rPr>
          <w:b w:val="0"/>
          <w:bCs/>
          <w:sz w:val="20"/>
          <w:szCs w:val="16"/>
        </w:rPr>
      </w:pPr>
      <w:r w:rsidRPr="00C71061">
        <w:rPr>
          <w:b w:val="0"/>
          <w:bCs/>
          <w:sz w:val="20"/>
          <w:szCs w:val="16"/>
        </w:rPr>
        <w:t>Le mostrará un reporte con los datos de las visitas en ese periodo, puede descargarse en Excel y PDF.</w:t>
      </w:r>
    </w:p>
    <w:p w14:paraId="03265BBE" w14:textId="719A2F95" w:rsidR="00C71061" w:rsidRPr="00C71061" w:rsidRDefault="00C71061" w:rsidP="00C71061">
      <w:pPr>
        <w:ind w:left="720"/>
        <w:rPr>
          <w:b w:val="0"/>
          <w:bCs/>
          <w:sz w:val="20"/>
          <w:szCs w:val="16"/>
        </w:rPr>
      </w:pPr>
    </w:p>
    <w:p w14:paraId="432063BD" w14:textId="14E87E24" w:rsidR="00C71061" w:rsidRDefault="00C71061" w:rsidP="00C71061">
      <w:pPr>
        <w:jc w:val="center"/>
        <w:rPr>
          <w:b w:val="0"/>
          <w:bCs/>
        </w:rPr>
      </w:pPr>
      <w:r w:rsidRPr="00C71061">
        <w:rPr>
          <w:b w:val="0"/>
          <w:bCs/>
          <w:noProof/>
        </w:rPr>
        <w:drawing>
          <wp:inline distT="0" distB="0" distL="0" distR="0" wp14:anchorId="73C2F4FD" wp14:editId="5FC82844">
            <wp:extent cx="5466303" cy="2953787"/>
            <wp:effectExtent l="0" t="0" r="127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4060" cy="295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F8A1" w14:textId="77777777" w:rsidR="00C71061" w:rsidRPr="00C71061" w:rsidRDefault="00C71061" w:rsidP="00C71061">
      <w:pPr>
        <w:rPr>
          <w:b w:val="0"/>
          <w:bCs/>
        </w:rPr>
      </w:pPr>
    </w:p>
    <w:p w14:paraId="6DF0678D" w14:textId="0DCD2E31" w:rsidR="00360348" w:rsidRDefault="003D7E74" w:rsidP="003D7E74">
      <w:pPr>
        <w:pStyle w:val="Ttulo2"/>
        <w:spacing w:after="0"/>
        <w:rPr>
          <w:rFonts w:cstheme="minorHAnsi"/>
          <w:b/>
          <w:noProof/>
          <w:color w:val="auto"/>
          <w:sz w:val="22"/>
          <w:szCs w:val="22"/>
        </w:rPr>
      </w:pPr>
      <w:bookmarkStart w:id="9" w:name="_Toc85829821"/>
      <w:r w:rsidRPr="003D7E74">
        <w:rPr>
          <w:rFonts w:cstheme="minorHAnsi"/>
          <w:b/>
          <w:noProof/>
          <w:color w:val="auto"/>
          <w:sz w:val="22"/>
          <w:szCs w:val="22"/>
        </w:rPr>
        <w:t>Visitas</w:t>
      </w:r>
      <w:r w:rsidR="00637F32" w:rsidRPr="003D7E74">
        <w:rPr>
          <w:rFonts w:cstheme="minorHAnsi"/>
          <w:b/>
          <w:noProof/>
          <w:color w:val="auto"/>
          <w:sz w:val="22"/>
          <w:szCs w:val="22"/>
        </w:rPr>
        <w:t xml:space="preserve"> por Residente</w:t>
      </w:r>
      <w:bookmarkEnd w:id="9"/>
    </w:p>
    <w:p w14:paraId="1371B464" w14:textId="0C2228B6" w:rsidR="00C71061" w:rsidRDefault="00C71061" w:rsidP="00C71061"/>
    <w:p w14:paraId="1580936E" w14:textId="747E4A0C" w:rsidR="00C71061" w:rsidRDefault="00C71061" w:rsidP="00C71061">
      <w:pPr>
        <w:rPr>
          <w:b w:val="0"/>
          <w:bCs/>
          <w:sz w:val="20"/>
          <w:szCs w:val="16"/>
        </w:rPr>
      </w:pPr>
      <w:r>
        <w:rPr>
          <w:b w:val="0"/>
          <w:bCs/>
          <w:sz w:val="20"/>
          <w:szCs w:val="16"/>
        </w:rPr>
        <w:tab/>
        <w:t xml:space="preserve">Debe seleccionar la fecha inicial y final, así como el residente a </w:t>
      </w:r>
      <w:r w:rsidR="00313C1E">
        <w:rPr>
          <w:b w:val="0"/>
          <w:bCs/>
          <w:sz w:val="20"/>
          <w:szCs w:val="16"/>
        </w:rPr>
        <w:t>consultar</w:t>
      </w:r>
      <w:r>
        <w:rPr>
          <w:b w:val="0"/>
          <w:bCs/>
          <w:sz w:val="20"/>
          <w:szCs w:val="16"/>
        </w:rPr>
        <w:t>.</w:t>
      </w:r>
    </w:p>
    <w:p w14:paraId="0BBE018A" w14:textId="77777777" w:rsidR="00313C1E" w:rsidRDefault="00313C1E" w:rsidP="00C71061">
      <w:pPr>
        <w:rPr>
          <w:b w:val="0"/>
          <w:bCs/>
          <w:sz w:val="20"/>
          <w:szCs w:val="16"/>
        </w:rPr>
      </w:pPr>
    </w:p>
    <w:p w14:paraId="737B4606" w14:textId="5B3A3A9B" w:rsidR="00C71061" w:rsidRDefault="00C71061" w:rsidP="00C71061">
      <w:pPr>
        <w:rPr>
          <w:b w:val="0"/>
          <w:bCs/>
          <w:sz w:val="20"/>
          <w:szCs w:val="16"/>
        </w:rPr>
      </w:pPr>
    </w:p>
    <w:p w14:paraId="63E731D6" w14:textId="1726AE3D" w:rsidR="00C71061" w:rsidRDefault="00C71061" w:rsidP="00C71061">
      <w:pPr>
        <w:jc w:val="center"/>
        <w:rPr>
          <w:b w:val="0"/>
          <w:bCs/>
          <w:sz w:val="20"/>
          <w:szCs w:val="16"/>
        </w:rPr>
      </w:pPr>
      <w:r w:rsidRPr="00C71061">
        <w:rPr>
          <w:b w:val="0"/>
          <w:bCs/>
          <w:noProof/>
          <w:sz w:val="20"/>
          <w:szCs w:val="16"/>
        </w:rPr>
        <w:drawing>
          <wp:inline distT="0" distB="0" distL="0" distR="0" wp14:anchorId="66C661CC" wp14:editId="217D9CB7">
            <wp:extent cx="5606304" cy="1276141"/>
            <wp:effectExtent l="0" t="0" r="0" b="63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865" cy="128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0A57" w14:textId="3D547D94" w:rsidR="00313C1E" w:rsidRDefault="00313C1E" w:rsidP="00C71061">
      <w:pPr>
        <w:jc w:val="center"/>
        <w:rPr>
          <w:b w:val="0"/>
          <w:bCs/>
          <w:sz w:val="20"/>
          <w:szCs w:val="16"/>
        </w:rPr>
      </w:pPr>
    </w:p>
    <w:p w14:paraId="6D6265AA" w14:textId="77777777" w:rsidR="00313C1E" w:rsidRDefault="00313C1E" w:rsidP="00C71061">
      <w:pPr>
        <w:jc w:val="center"/>
        <w:rPr>
          <w:b w:val="0"/>
          <w:bCs/>
          <w:sz w:val="20"/>
          <w:szCs w:val="16"/>
        </w:rPr>
      </w:pPr>
    </w:p>
    <w:p w14:paraId="412E8625" w14:textId="7B18C00E" w:rsidR="00C71061" w:rsidRDefault="00C71061" w:rsidP="00C71061">
      <w:pPr>
        <w:rPr>
          <w:b w:val="0"/>
          <w:bCs/>
          <w:sz w:val="20"/>
          <w:szCs w:val="16"/>
        </w:rPr>
      </w:pPr>
    </w:p>
    <w:p w14:paraId="07E23A00" w14:textId="77777777" w:rsidR="00C71061" w:rsidRPr="00C71061" w:rsidRDefault="00C71061" w:rsidP="00C71061">
      <w:pPr>
        <w:ind w:left="720"/>
        <w:rPr>
          <w:b w:val="0"/>
          <w:bCs/>
          <w:sz w:val="20"/>
          <w:szCs w:val="16"/>
        </w:rPr>
      </w:pPr>
      <w:r w:rsidRPr="00C71061">
        <w:rPr>
          <w:b w:val="0"/>
          <w:bCs/>
          <w:sz w:val="20"/>
          <w:szCs w:val="16"/>
        </w:rPr>
        <w:t>Le mostrará un reporte con los datos de las visitas en ese periodo, puede descargarse en Excel y PDF.</w:t>
      </w:r>
    </w:p>
    <w:p w14:paraId="7F8CD1DE" w14:textId="6AF1EF2C" w:rsidR="00C71061" w:rsidRDefault="00C71061" w:rsidP="00C71061">
      <w:pPr>
        <w:rPr>
          <w:b w:val="0"/>
          <w:bCs/>
          <w:sz w:val="20"/>
          <w:szCs w:val="16"/>
        </w:rPr>
      </w:pPr>
    </w:p>
    <w:p w14:paraId="5E714AE4" w14:textId="45A73AD5" w:rsidR="00C71061" w:rsidRDefault="00C71061" w:rsidP="00C71061">
      <w:pPr>
        <w:rPr>
          <w:b w:val="0"/>
          <w:bCs/>
          <w:sz w:val="20"/>
          <w:szCs w:val="16"/>
        </w:rPr>
      </w:pPr>
      <w:r w:rsidRPr="00C71061">
        <w:rPr>
          <w:b w:val="0"/>
          <w:bCs/>
          <w:noProof/>
          <w:sz w:val="20"/>
          <w:szCs w:val="16"/>
        </w:rPr>
        <w:drawing>
          <wp:inline distT="0" distB="0" distL="0" distR="0" wp14:anchorId="1BB9A21F" wp14:editId="05FE6217">
            <wp:extent cx="6371590" cy="2992120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E1B5" w14:textId="0D47BEEA" w:rsidR="00313C1E" w:rsidRDefault="00313C1E" w:rsidP="00C71061">
      <w:pPr>
        <w:rPr>
          <w:b w:val="0"/>
          <w:bCs/>
          <w:sz w:val="20"/>
          <w:szCs w:val="16"/>
        </w:rPr>
      </w:pPr>
    </w:p>
    <w:p w14:paraId="1473C88A" w14:textId="38E10C15" w:rsidR="00313C1E" w:rsidRDefault="00313C1E" w:rsidP="00C71061">
      <w:pPr>
        <w:rPr>
          <w:b w:val="0"/>
          <w:bCs/>
          <w:sz w:val="20"/>
          <w:szCs w:val="16"/>
        </w:rPr>
      </w:pPr>
    </w:p>
    <w:p w14:paraId="2C995314" w14:textId="1114EAC1" w:rsidR="00313C1E" w:rsidRDefault="00313C1E" w:rsidP="00C71061">
      <w:pPr>
        <w:rPr>
          <w:b w:val="0"/>
          <w:bCs/>
          <w:sz w:val="20"/>
          <w:szCs w:val="16"/>
        </w:rPr>
      </w:pPr>
    </w:p>
    <w:p w14:paraId="6A7EA256" w14:textId="77777777" w:rsidR="00313C1E" w:rsidRDefault="00313C1E" w:rsidP="00C71061">
      <w:pPr>
        <w:rPr>
          <w:b w:val="0"/>
          <w:bCs/>
          <w:sz w:val="20"/>
          <w:szCs w:val="16"/>
        </w:rPr>
      </w:pPr>
    </w:p>
    <w:p w14:paraId="0A119A7A" w14:textId="77777777" w:rsidR="00C71061" w:rsidRPr="00C71061" w:rsidRDefault="00C71061" w:rsidP="00C71061">
      <w:pPr>
        <w:rPr>
          <w:b w:val="0"/>
          <w:bCs/>
          <w:sz w:val="20"/>
          <w:szCs w:val="16"/>
        </w:rPr>
      </w:pPr>
    </w:p>
    <w:p w14:paraId="53EDF35B" w14:textId="1A981439" w:rsidR="00637F32" w:rsidRPr="003D7E74" w:rsidRDefault="00637F32" w:rsidP="003D7E74">
      <w:pPr>
        <w:pStyle w:val="Ttulo1"/>
        <w:spacing w:before="0" w:after="0"/>
        <w:rPr>
          <w:rFonts w:asciiTheme="minorHAnsi" w:hAnsiTheme="minorHAnsi" w:cstheme="minorHAnsi"/>
          <w:noProof/>
          <w:color w:val="auto"/>
          <w:sz w:val="22"/>
          <w:szCs w:val="22"/>
        </w:rPr>
      </w:pPr>
      <w:bookmarkStart w:id="10" w:name="_Toc85829822"/>
      <w:r w:rsidRPr="003D7E74">
        <w:rPr>
          <w:rFonts w:asciiTheme="minorHAnsi" w:hAnsiTheme="minorHAnsi" w:cstheme="minorHAnsi"/>
          <w:noProof/>
          <w:color w:val="auto"/>
          <w:sz w:val="22"/>
          <w:szCs w:val="22"/>
        </w:rPr>
        <w:t>Administración</w:t>
      </w:r>
      <w:bookmarkEnd w:id="10"/>
    </w:p>
    <w:p w14:paraId="574C7FBF" w14:textId="3B1B81B7" w:rsidR="00637F32" w:rsidRPr="003D7E74" w:rsidRDefault="00637F32" w:rsidP="003D7E74">
      <w:pPr>
        <w:pStyle w:val="Ttulo2"/>
        <w:spacing w:after="0"/>
        <w:rPr>
          <w:rFonts w:cstheme="minorHAnsi"/>
          <w:b/>
          <w:noProof/>
          <w:color w:val="auto"/>
          <w:sz w:val="22"/>
          <w:szCs w:val="22"/>
        </w:rPr>
      </w:pPr>
      <w:bookmarkStart w:id="11" w:name="_Toc85829823"/>
      <w:r w:rsidRPr="003D7E74">
        <w:rPr>
          <w:rFonts w:cstheme="minorHAnsi"/>
          <w:b/>
          <w:noProof/>
          <w:color w:val="auto"/>
          <w:sz w:val="22"/>
          <w:szCs w:val="22"/>
        </w:rPr>
        <w:t>Usuarios</w:t>
      </w:r>
      <w:bookmarkEnd w:id="11"/>
    </w:p>
    <w:p w14:paraId="294C0D85" w14:textId="0B05AD54" w:rsidR="00637F32" w:rsidRDefault="00637F32" w:rsidP="003D7E74">
      <w:pPr>
        <w:pStyle w:val="Ttulo2"/>
        <w:spacing w:after="0"/>
        <w:rPr>
          <w:rFonts w:cstheme="minorHAnsi"/>
          <w:b/>
          <w:noProof/>
          <w:color w:val="auto"/>
          <w:sz w:val="22"/>
          <w:szCs w:val="22"/>
        </w:rPr>
      </w:pPr>
      <w:bookmarkStart w:id="12" w:name="_Toc85829824"/>
      <w:r w:rsidRPr="003D7E74">
        <w:rPr>
          <w:rFonts w:cstheme="minorHAnsi"/>
          <w:b/>
          <w:noProof/>
          <w:color w:val="auto"/>
          <w:sz w:val="22"/>
          <w:szCs w:val="22"/>
        </w:rPr>
        <w:t>Crear Usuarios</w:t>
      </w:r>
      <w:bookmarkEnd w:id="12"/>
    </w:p>
    <w:p w14:paraId="73D71FFE" w14:textId="5509C9C6" w:rsidR="00C71061" w:rsidRDefault="00C71061" w:rsidP="00C71061"/>
    <w:p w14:paraId="738E8A6E" w14:textId="3BD4288E" w:rsidR="00C71061" w:rsidRPr="00C71061" w:rsidRDefault="00C71061" w:rsidP="00C71061">
      <w:pPr>
        <w:ind w:left="576"/>
        <w:rPr>
          <w:b w:val="0"/>
          <w:bCs/>
          <w:sz w:val="20"/>
          <w:szCs w:val="16"/>
        </w:rPr>
      </w:pPr>
      <w:r>
        <w:rPr>
          <w:b w:val="0"/>
          <w:bCs/>
          <w:sz w:val="20"/>
          <w:szCs w:val="16"/>
        </w:rPr>
        <w:t xml:space="preserve">En la sección de administración, puede crear </w:t>
      </w:r>
      <w:proofErr w:type="gramStart"/>
      <w:r>
        <w:rPr>
          <w:b w:val="0"/>
          <w:bCs/>
          <w:sz w:val="20"/>
          <w:szCs w:val="16"/>
        </w:rPr>
        <w:t>usuarios ,</w:t>
      </w:r>
      <w:proofErr w:type="gramEnd"/>
      <w:r>
        <w:rPr>
          <w:b w:val="0"/>
          <w:bCs/>
          <w:sz w:val="20"/>
          <w:szCs w:val="16"/>
        </w:rPr>
        <w:t xml:space="preserve"> sara conceder permisos elevados debe habilitar la opción de </w:t>
      </w:r>
      <w:r w:rsidRPr="00C71061">
        <w:rPr>
          <w:sz w:val="20"/>
          <w:szCs w:val="16"/>
        </w:rPr>
        <w:t>Administrador</w:t>
      </w:r>
    </w:p>
    <w:p w14:paraId="0CCA4F65" w14:textId="4F122D55" w:rsidR="00C71061" w:rsidRDefault="00C71061" w:rsidP="00C71061">
      <w:pPr>
        <w:jc w:val="center"/>
      </w:pPr>
      <w:r w:rsidRPr="00C71061">
        <w:rPr>
          <w:noProof/>
        </w:rPr>
        <w:lastRenderedPageBreak/>
        <w:drawing>
          <wp:inline distT="0" distB="0" distL="0" distR="0" wp14:anchorId="0761FC9C" wp14:editId="597FC5CF">
            <wp:extent cx="3657600" cy="2419323"/>
            <wp:effectExtent l="0" t="0" r="0" b="63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67346" cy="24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00D3" w14:textId="77777777" w:rsidR="00C71061" w:rsidRPr="00C71061" w:rsidRDefault="00C71061" w:rsidP="00C71061"/>
    <w:p w14:paraId="5B1BEB06" w14:textId="15D48EE9" w:rsidR="00637F32" w:rsidRDefault="00637F32" w:rsidP="003D7E74">
      <w:pPr>
        <w:pStyle w:val="Ttulo2"/>
        <w:spacing w:after="0"/>
        <w:rPr>
          <w:rFonts w:cstheme="minorHAnsi"/>
          <w:b/>
          <w:noProof/>
          <w:color w:val="auto"/>
          <w:sz w:val="22"/>
          <w:szCs w:val="22"/>
        </w:rPr>
      </w:pPr>
      <w:bookmarkStart w:id="13" w:name="_Toc85829825"/>
      <w:r w:rsidRPr="003D7E74">
        <w:rPr>
          <w:rFonts w:cstheme="minorHAnsi"/>
          <w:b/>
          <w:noProof/>
          <w:color w:val="auto"/>
          <w:sz w:val="22"/>
          <w:szCs w:val="22"/>
        </w:rPr>
        <w:t>Lista de Usuarios</w:t>
      </w:r>
      <w:bookmarkEnd w:id="13"/>
    </w:p>
    <w:p w14:paraId="167B4C06" w14:textId="132051AF" w:rsidR="00C71061" w:rsidRDefault="00C71061" w:rsidP="00C71061"/>
    <w:p w14:paraId="59EA4F55" w14:textId="311A1454" w:rsidR="00C71061" w:rsidRDefault="00800A65" w:rsidP="00C71061">
      <w:pPr>
        <w:rPr>
          <w:b w:val="0"/>
          <w:bCs/>
          <w:sz w:val="20"/>
          <w:szCs w:val="16"/>
        </w:rPr>
      </w:pPr>
      <w:r>
        <w:rPr>
          <w:b w:val="0"/>
          <w:bCs/>
          <w:sz w:val="20"/>
          <w:szCs w:val="16"/>
        </w:rPr>
        <w:tab/>
        <w:t xml:space="preserve">Puede consultar y editar la lista de usuarios activos </w:t>
      </w:r>
    </w:p>
    <w:p w14:paraId="2005B6F8" w14:textId="77777777" w:rsidR="00800A65" w:rsidRDefault="00800A65" w:rsidP="00C71061">
      <w:pPr>
        <w:rPr>
          <w:b w:val="0"/>
          <w:bCs/>
          <w:sz w:val="20"/>
          <w:szCs w:val="16"/>
        </w:rPr>
      </w:pPr>
    </w:p>
    <w:p w14:paraId="1730AE9E" w14:textId="508AB0AF" w:rsidR="00800A65" w:rsidRDefault="00800A65" w:rsidP="00800A65">
      <w:pPr>
        <w:jc w:val="center"/>
        <w:rPr>
          <w:b w:val="0"/>
          <w:bCs/>
          <w:sz w:val="20"/>
          <w:szCs w:val="16"/>
        </w:rPr>
      </w:pPr>
      <w:r w:rsidRPr="00800A65">
        <w:rPr>
          <w:b w:val="0"/>
          <w:bCs/>
          <w:noProof/>
          <w:sz w:val="20"/>
          <w:szCs w:val="16"/>
        </w:rPr>
        <w:drawing>
          <wp:inline distT="0" distB="0" distL="0" distR="0" wp14:anchorId="67FEEA22" wp14:editId="0DA587FB">
            <wp:extent cx="5848140" cy="2024760"/>
            <wp:effectExtent l="0" t="0" r="635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5027" cy="202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14EF" w14:textId="77777777" w:rsidR="00360348" w:rsidRPr="00D70D02" w:rsidRDefault="00360348" w:rsidP="00360348">
      <w:pPr>
        <w:rPr>
          <w:noProof/>
        </w:rPr>
      </w:pPr>
    </w:p>
    <w:sectPr w:rsidR="00360348" w:rsidRPr="00D70D02" w:rsidSect="00AB02A7">
      <w:headerReference w:type="default" r:id="rId41"/>
      <w:footerReference w:type="default" r:id="rId42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28E8A" w14:textId="77777777" w:rsidR="006078AB" w:rsidRDefault="006078AB">
      <w:r>
        <w:separator/>
      </w:r>
    </w:p>
    <w:p w14:paraId="32433CC5" w14:textId="77777777" w:rsidR="006078AB" w:rsidRDefault="006078AB"/>
  </w:endnote>
  <w:endnote w:type="continuationSeparator" w:id="0">
    <w:p w14:paraId="1E80AB2F" w14:textId="77777777" w:rsidR="006078AB" w:rsidRDefault="006078AB">
      <w:r>
        <w:continuationSeparator/>
      </w:r>
    </w:p>
    <w:p w14:paraId="4933F095" w14:textId="77777777" w:rsidR="006078AB" w:rsidRDefault="006078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7F6F5409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6CF7E231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D0376" w14:textId="77777777" w:rsidR="006078AB" w:rsidRDefault="006078AB">
      <w:r>
        <w:separator/>
      </w:r>
    </w:p>
    <w:p w14:paraId="263A76F2" w14:textId="77777777" w:rsidR="006078AB" w:rsidRDefault="006078AB"/>
  </w:footnote>
  <w:footnote w:type="continuationSeparator" w:id="0">
    <w:p w14:paraId="7D2E8E77" w14:textId="77777777" w:rsidR="006078AB" w:rsidRDefault="006078AB">
      <w:r>
        <w:continuationSeparator/>
      </w:r>
    </w:p>
    <w:p w14:paraId="7E1C53D4" w14:textId="77777777" w:rsidR="006078AB" w:rsidRDefault="006078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18D8FAB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45F27FB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7ECD5188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764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6F0D8C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715218"/>
    <w:multiLevelType w:val="multilevel"/>
    <w:tmpl w:val="BA9C7A3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color w:val="auto"/>
        <w:sz w:val="22"/>
        <w:szCs w:val="2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A031C64"/>
    <w:multiLevelType w:val="hybridMultilevel"/>
    <w:tmpl w:val="5F8C1814"/>
    <w:lvl w:ilvl="0" w:tplc="100A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69"/>
    <w:rsid w:val="0002482E"/>
    <w:rsid w:val="00050324"/>
    <w:rsid w:val="000747A0"/>
    <w:rsid w:val="000A0150"/>
    <w:rsid w:val="000B78D2"/>
    <w:rsid w:val="000E63C9"/>
    <w:rsid w:val="00104BB4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13C1E"/>
    <w:rsid w:val="00320D93"/>
    <w:rsid w:val="00330359"/>
    <w:rsid w:val="0033762F"/>
    <w:rsid w:val="00360348"/>
    <w:rsid w:val="00360494"/>
    <w:rsid w:val="00366C7E"/>
    <w:rsid w:val="00384EA3"/>
    <w:rsid w:val="003A39A1"/>
    <w:rsid w:val="003C2191"/>
    <w:rsid w:val="003D3863"/>
    <w:rsid w:val="003D7E74"/>
    <w:rsid w:val="004110DE"/>
    <w:rsid w:val="00435F77"/>
    <w:rsid w:val="0044085A"/>
    <w:rsid w:val="00456487"/>
    <w:rsid w:val="004A0DEF"/>
    <w:rsid w:val="004A2006"/>
    <w:rsid w:val="004B21A5"/>
    <w:rsid w:val="004D004F"/>
    <w:rsid w:val="004E5FEE"/>
    <w:rsid w:val="005037F0"/>
    <w:rsid w:val="00516A86"/>
    <w:rsid w:val="005275F6"/>
    <w:rsid w:val="00572102"/>
    <w:rsid w:val="005F1BB0"/>
    <w:rsid w:val="006078AB"/>
    <w:rsid w:val="00612135"/>
    <w:rsid w:val="00637F32"/>
    <w:rsid w:val="00641230"/>
    <w:rsid w:val="00656C4D"/>
    <w:rsid w:val="006604D6"/>
    <w:rsid w:val="006718AD"/>
    <w:rsid w:val="006E5716"/>
    <w:rsid w:val="006F48AA"/>
    <w:rsid w:val="007302B3"/>
    <w:rsid w:val="00730733"/>
    <w:rsid w:val="007309A6"/>
    <w:rsid w:val="00730E3A"/>
    <w:rsid w:val="00736AAF"/>
    <w:rsid w:val="00747979"/>
    <w:rsid w:val="00765B2A"/>
    <w:rsid w:val="00783A34"/>
    <w:rsid w:val="007C6B52"/>
    <w:rsid w:val="007D16C5"/>
    <w:rsid w:val="00800A65"/>
    <w:rsid w:val="00850E1F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073B4"/>
    <w:rsid w:val="00A23AFA"/>
    <w:rsid w:val="00A31B3E"/>
    <w:rsid w:val="00A532F3"/>
    <w:rsid w:val="00A8489E"/>
    <w:rsid w:val="00AB02A7"/>
    <w:rsid w:val="00AC29F3"/>
    <w:rsid w:val="00B11EAD"/>
    <w:rsid w:val="00B231E5"/>
    <w:rsid w:val="00B2701D"/>
    <w:rsid w:val="00B27A50"/>
    <w:rsid w:val="00B31BD4"/>
    <w:rsid w:val="00B65095"/>
    <w:rsid w:val="00C02B87"/>
    <w:rsid w:val="00C05CC5"/>
    <w:rsid w:val="00C4086D"/>
    <w:rsid w:val="00C71061"/>
    <w:rsid w:val="00CA1896"/>
    <w:rsid w:val="00CB5B28"/>
    <w:rsid w:val="00CC71B7"/>
    <w:rsid w:val="00CF5371"/>
    <w:rsid w:val="00D0323A"/>
    <w:rsid w:val="00D0559F"/>
    <w:rsid w:val="00D064B5"/>
    <w:rsid w:val="00D077E9"/>
    <w:rsid w:val="00D10B5E"/>
    <w:rsid w:val="00D265DD"/>
    <w:rsid w:val="00D42CB7"/>
    <w:rsid w:val="00D52E1D"/>
    <w:rsid w:val="00D5413D"/>
    <w:rsid w:val="00D570A9"/>
    <w:rsid w:val="00D70D02"/>
    <w:rsid w:val="00D770C7"/>
    <w:rsid w:val="00D86945"/>
    <w:rsid w:val="00D90290"/>
    <w:rsid w:val="00DC706A"/>
    <w:rsid w:val="00DD152F"/>
    <w:rsid w:val="00DD182E"/>
    <w:rsid w:val="00DE213F"/>
    <w:rsid w:val="00DF027C"/>
    <w:rsid w:val="00E00A32"/>
    <w:rsid w:val="00E227C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95F69"/>
    <w:rsid w:val="00FD583F"/>
    <w:rsid w:val="00FD7488"/>
    <w:rsid w:val="00FE2E85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F29557"/>
  <w15:docId w15:val="{3E5D7330-F2A6-4D6C-A9E3-74C7B9F4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numPr>
        <w:ilvl w:val="1"/>
        <w:numId w:val="3"/>
      </w:numPr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3D7E74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3D7E7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3D7E7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013A57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003D7E7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012639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003D7E7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12639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semiHidden/>
    <w:unhideWhenUsed/>
    <w:qFormat/>
    <w:rsid w:val="003D7E7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21D5D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semiHidden/>
    <w:unhideWhenUsed/>
    <w:qFormat/>
    <w:rsid w:val="003D7E7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21D5D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Prrafodelista">
    <w:name w:val="List Paragraph"/>
    <w:basedOn w:val="Normal"/>
    <w:uiPriority w:val="34"/>
    <w:unhideWhenUsed/>
    <w:qFormat/>
    <w:rsid w:val="0045648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5"/>
    <w:rsid w:val="003D7E74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1"/>
    <w:rsid w:val="003D7E74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3D7E74"/>
    <w:rPr>
      <w:rFonts w:asciiTheme="majorHAnsi" w:eastAsiaTheme="majorEastAsia" w:hAnsiTheme="majorHAnsi" w:cstheme="majorBidi"/>
      <w:b/>
      <w:color w:val="013A57" w:themeColor="accent1" w:themeShade="BF"/>
      <w:sz w:val="28"/>
      <w:szCs w:val="22"/>
    </w:rPr>
  </w:style>
  <w:style w:type="character" w:customStyle="1" w:styleId="Ttulo6Car">
    <w:name w:val="Título 6 Car"/>
    <w:basedOn w:val="Fuentedeprrafopredeter"/>
    <w:link w:val="Ttulo6"/>
    <w:uiPriority w:val="1"/>
    <w:semiHidden/>
    <w:rsid w:val="003D7E74"/>
    <w:rPr>
      <w:rFonts w:asciiTheme="majorHAnsi" w:eastAsiaTheme="majorEastAsia" w:hAnsiTheme="majorHAnsi" w:cstheme="majorBidi"/>
      <w:b/>
      <w:color w:val="012639" w:themeColor="accent1" w:themeShade="7F"/>
      <w:sz w:val="28"/>
      <w:szCs w:val="22"/>
    </w:rPr>
  </w:style>
  <w:style w:type="character" w:customStyle="1" w:styleId="Ttulo7Car">
    <w:name w:val="Título 7 Car"/>
    <w:basedOn w:val="Fuentedeprrafopredeter"/>
    <w:link w:val="Ttulo7"/>
    <w:uiPriority w:val="1"/>
    <w:semiHidden/>
    <w:rsid w:val="003D7E74"/>
    <w:rPr>
      <w:rFonts w:asciiTheme="majorHAnsi" w:eastAsiaTheme="majorEastAsia" w:hAnsiTheme="majorHAnsi" w:cstheme="majorBidi"/>
      <w:b/>
      <w:i/>
      <w:iCs/>
      <w:color w:val="012639" w:themeColor="accent1" w:themeShade="7F"/>
      <w:sz w:val="28"/>
      <w:szCs w:val="22"/>
    </w:rPr>
  </w:style>
  <w:style w:type="character" w:customStyle="1" w:styleId="Ttulo8Car">
    <w:name w:val="Título 8 Car"/>
    <w:basedOn w:val="Fuentedeprrafopredeter"/>
    <w:link w:val="Ttulo8"/>
    <w:uiPriority w:val="1"/>
    <w:semiHidden/>
    <w:rsid w:val="003D7E74"/>
    <w:rPr>
      <w:rFonts w:asciiTheme="majorHAnsi" w:eastAsiaTheme="majorEastAsia" w:hAnsiTheme="majorHAnsi" w:cstheme="majorBidi"/>
      <w:b/>
      <w:color w:val="221D5D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1"/>
    <w:semiHidden/>
    <w:rsid w:val="003D7E74"/>
    <w:rPr>
      <w:rFonts w:asciiTheme="majorHAnsi" w:eastAsiaTheme="majorEastAsia" w:hAnsiTheme="majorHAnsi" w:cstheme="majorBidi"/>
      <w:b/>
      <w:i/>
      <w:iCs/>
      <w:color w:val="221D5D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3D7E74"/>
    <w:pPr>
      <w:keepLines/>
      <w:numPr>
        <w:numId w:val="0"/>
      </w:numPr>
      <w:spacing w:after="0" w:line="259" w:lineRule="auto"/>
      <w:outlineLvl w:val="9"/>
    </w:pPr>
    <w:rPr>
      <w:b w:val="0"/>
      <w:color w:val="013A57" w:themeColor="accent1" w:themeShade="BF"/>
      <w:kern w:val="0"/>
      <w:sz w:val="32"/>
      <w:lang w:val="es-GT" w:eastAsia="es-GT"/>
    </w:rPr>
  </w:style>
  <w:style w:type="paragraph" w:styleId="TDC2">
    <w:name w:val="toc 2"/>
    <w:basedOn w:val="Normal"/>
    <w:next w:val="Normal"/>
    <w:autoRedefine/>
    <w:uiPriority w:val="39"/>
    <w:unhideWhenUsed/>
    <w:rsid w:val="003D7E74"/>
    <w:pPr>
      <w:ind w:left="280"/>
    </w:pPr>
    <w:rPr>
      <w:rFonts w:cstheme="minorHAnsi"/>
      <w:b w:val="0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3D7E74"/>
    <w:pPr>
      <w:ind w:left="560"/>
    </w:pPr>
    <w:rPr>
      <w:rFonts w:cstheme="minorHAnsi"/>
      <w:b w:val="0"/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D7E74"/>
    <w:rPr>
      <w:color w:val="3592C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3D7E74"/>
    <w:pPr>
      <w:ind w:left="840"/>
    </w:pPr>
    <w:rPr>
      <w:rFonts w:cstheme="minorHAnsi"/>
      <w:b w:val="0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3D7E74"/>
    <w:pPr>
      <w:spacing w:before="120" w:after="120"/>
    </w:pPr>
    <w:rPr>
      <w:rFonts w:cstheme="minorHAnsi"/>
      <w:bCs/>
      <w:caps/>
      <w:sz w:val="20"/>
      <w:szCs w:val="20"/>
    </w:rPr>
  </w:style>
  <w:style w:type="paragraph" w:styleId="TDC5">
    <w:name w:val="toc 5"/>
    <w:basedOn w:val="Normal"/>
    <w:next w:val="Normal"/>
    <w:autoRedefine/>
    <w:uiPriority w:val="99"/>
    <w:unhideWhenUsed/>
    <w:rsid w:val="003D7E74"/>
    <w:pPr>
      <w:ind w:left="1120"/>
    </w:pPr>
    <w:rPr>
      <w:rFonts w:cstheme="minorHAnsi"/>
      <w:b w:val="0"/>
      <w:sz w:val="18"/>
      <w:szCs w:val="18"/>
    </w:rPr>
  </w:style>
  <w:style w:type="paragraph" w:styleId="TDC6">
    <w:name w:val="toc 6"/>
    <w:basedOn w:val="Normal"/>
    <w:next w:val="Normal"/>
    <w:autoRedefine/>
    <w:uiPriority w:val="99"/>
    <w:unhideWhenUsed/>
    <w:rsid w:val="003D7E74"/>
    <w:pPr>
      <w:ind w:left="1400"/>
    </w:pPr>
    <w:rPr>
      <w:rFonts w:cstheme="minorHAnsi"/>
      <w:b w:val="0"/>
      <w:sz w:val="18"/>
      <w:szCs w:val="18"/>
    </w:rPr>
  </w:style>
  <w:style w:type="paragraph" w:styleId="TDC7">
    <w:name w:val="toc 7"/>
    <w:basedOn w:val="Normal"/>
    <w:next w:val="Normal"/>
    <w:autoRedefine/>
    <w:uiPriority w:val="99"/>
    <w:unhideWhenUsed/>
    <w:rsid w:val="003D7E74"/>
    <w:pPr>
      <w:ind w:left="1680"/>
    </w:pPr>
    <w:rPr>
      <w:rFonts w:cstheme="minorHAnsi"/>
      <w:b w:val="0"/>
      <w:sz w:val="18"/>
      <w:szCs w:val="18"/>
    </w:rPr>
  </w:style>
  <w:style w:type="paragraph" w:styleId="TDC8">
    <w:name w:val="toc 8"/>
    <w:basedOn w:val="Normal"/>
    <w:next w:val="Normal"/>
    <w:autoRedefine/>
    <w:uiPriority w:val="99"/>
    <w:unhideWhenUsed/>
    <w:rsid w:val="003D7E74"/>
    <w:pPr>
      <w:ind w:left="1960"/>
    </w:pPr>
    <w:rPr>
      <w:rFonts w:cstheme="minorHAnsi"/>
      <w:b w:val="0"/>
      <w:sz w:val="18"/>
      <w:szCs w:val="18"/>
    </w:rPr>
  </w:style>
  <w:style w:type="paragraph" w:styleId="TDC9">
    <w:name w:val="toc 9"/>
    <w:basedOn w:val="Normal"/>
    <w:next w:val="Normal"/>
    <w:autoRedefine/>
    <w:uiPriority w:val="99"/>
    <w:unhideWhenUsed/>
    <w:rsid w:val="003D7E74"/>
    <w:pPr>
      <w:ind w:left="2240"/>
    </w:pPr>
    <w:rPr>
      <w:rFonts w:cstheme="minorHAnsi"/>
      <w:b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it\AppData\Local\Microsoft\Office\16.0\DTS\es-ES%7b864C3CA3-D3B0-4D86-AC84-C71199FD1122%7d\%7b45718761-15BE-4FF0-BCD9-B891871F5FF4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B02E3A84434C119A45087557D0F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C7377-D253-4B87-9FA9-DEAD14A997BF}"/>
      </w:docPartPr>
      <w:docPartBody>
        <w:p w:rsidR="00C51E6E" w:rsidRDefault="00DE62A9">
          <w:pPr>
            <w:pStyle w:val="8EB02E3A84434C119A45087557D0F28A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A9"/>
    <w:rsid w:val="002E4634"/>
    <w:rsid w:val="00665A0E"/>
    <w:rsid w:val="00C51E6E"/>
    <w:rsid w:val="00CA1BD1"/>
    <w:rsid w:val="00CC1499"/>
    <w:rsid w:val="00DE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val="es-ES" w:eastAsia="en-US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sz w:val="32"/>
      <w:lang w:val="es-ES" w:eastAsia="en-US"/>
    </w:rPr>
  </w:style>
  <w:style w:type="paragraph" w:customStyle="1" w:styleId="E79279A9CC9C47E1A299D10D6082C74C">
    <w:name w:val="E79279A9CC9C47E1A299D10D6082C74C"/>
  </w:style>
  <w:style w:type="paragraph" w:customStyle="1" w:styleId="8EB02E3A84434C119A45087557D0F28A">
    <w:name w:val="8EB02E3A84434C119A45087557D0F2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31AFC-200F-46F8-A245-CA152D992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{45718761-15BE-4FF0-BCD9-B891871F5FF4}tf16392850_win32.dotx</Template>
  <TotalTime>280</TotalTime>
  <Pages>1</Pages>
  <Words>690</Words>
  <Characters>3798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Roman</dc:creator>
  <cp:keywords/>
  <cp:lastModifiedBy>Karen</cp:lastModifiedBy>
  <cp:revision>15</cp:revision>
  <cp:lastPrinted>2021-10-23T03:17:00Z</cp:lastPrinted>
  <dcterms:created xsi:type="dcterms:W3CDTF">2021-08-18T14:47:00Z</dcterms:created>
  <dcterms:modified xsi:type="dcterms:W3CDTF">2021-10-23T03:17:00Z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